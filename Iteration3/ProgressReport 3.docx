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rPr>
          <w:noProof/>
        </w:rPr>
        <w:id w:val="-1724750495"/>
        <w:docPartObj>
          <w:docPartGallery w:val="Cover Pages"/>
          <w:docPartUnique/>
        </w:docPartObj>
      </w:sdtPr>
      <w:sdtContent>
        <w:p w:rsidR="00CA6D2A" w:rsidRDefault="00C10CBC" w14:paraId="59C8880C" w14:textId="3B519E79">
          <w:pPr>
            <w:rPr>
              <w:noProof/>
            </w:rPr>
          </w:pPr>
          <w:r>
            <w:rPr>
              <w:noProof/>
            </w:rPr>
            <mc:AlternateContent xmlns:mc="http://schemas.openxmlformats.org/markup-compatibility/2006">
              <mc:Choice xmlns:mc="http://schemas.openxmlformats.org/markup-compatibility/2006" Requires="wpg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58248" behindDoc="0" locked="0" layoutInCell="1" allowOverlap="1" wp14:anchorId="52D556A6" wp14:editId="5D6A0EC5">
                    <wp:simplePos xmlns:wp="http://schemas.openxmlformats.org/drawingml/2006/wordprocessingDrawing" x="0" y="0"/>
                    <mc:AlternateContent xmlns:mc="http://schemas.openxmlformats.org/markup-compatibility/2006">
                      <mc:Choice Requires="wp14">
                        <wp:positionH xmlns:wp="http://schemas.openxmlformats.org/drawingml/2006/wordprocessingDrawing" relativeFrom="page">
                          <wp14:pctPosHOffset xmlns:wp14="http://schemas.microsoft.com/office/word/2010/wordprocessingDrawing">9300</wp14:pctPosHOffset>
                        </wp:positionH>
                      </mc:Choice>
                      <mc:Fallback/>
                    </mc:AlternateContent>
                    <wp:positionV xmlns:wp="http://schemas.openxmlformats.org/drawingml/2006/wordprocessingDrawing" relativeFrom="margin">
                      <wp:align>bottom</wp:align>
                    </wp:positionV>
                    <wp:extent cx="5791200" cy="6210300"/>
                    <wp:effectExtent l="0" t="0" r="19050" b="0"/>
                    <wp:wrapTopAndBottom xmlns:wp="http://schemas.openxmlformats.org/drawingml/2006/wordprocessingDrawing"/>
                    <wp:docPr xmlns:wp="http://schemas.openxmlformats.org/drawingml/2006/wordprocessingDrawing" id="6" name="Text Box 6" descr="Title, Subtitle, and Abstract"/>
                    <wp:cNvGraphicFramePr xmlns:wp="http://schemas.openxmlformats.org/drawingml/2006/wordprocessingDrawing"/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/>
                          <wpg:grpSpPr>
                            <a:xfrm>
                              <a:off x="0" y="0"/>
                              <a:ext cx="5791200" cy="6210300"/>
                              <a:chOff x="0" y="0"/>
                              <a:chExt cx="5791200" cy="6210300"/>
                            </a:xfrm>
                          </wpg:grpSpPr>
                          <wps:wsp xmlns:wps="http://schemas.microsoft.com/office/word/2010/wordprocessingShape">
                            <wps:cNvPr id="1517525152" name="Rectangle 1517525152"/>
                            <wps:cNvSpPr/>
                            <wps:spPr>
                              <a:xfrm>
                                <a:off x="0" y="0"/>
                                <a:ext cx="5791200" cy="6210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865D0" w:rsidP="004865D0" w:rsidRDefault="004865D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" w:hAnsi="Cambria" w:eastAsia="Cambria"/>
                                      <w:kern w:val="0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</w:rPr>
                                    <w:t>2026</w:t>
                                  </w:r>
                                </w:p>
                                <w:p w:rsidR="004865D0" w:rsidP="004865D0" w:rsidRDefault="004865D0">
                                  <w:pPr>
                                    <w:spacing w:line="276" w:lineRule="auto"/>
                                    <w:rPr>
                                      <w:rFonts w:ascii="Cambria" w:hAnsi="Cambria" w:eastAsia="Cambria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</w:rPr>
                                    <w:t>[You can add an abstract or other key statement here. An abstract is typically a short summary of the document content.]</w:t>
                                  </w:r>
                                </w:p>
                              </w:txbxContent>
                            </wps:txbx>
                            <wps:bodyPr spcFirstLastPara="0" wrap="square" lIns="0" tIns="0" rIns="0" bIns="0" anchor="b">
                              <a:noAutofit/>
                            </wps:bodyPr>
                          </wps:wsp>
                          <wps:wsp xmlns:wps="http://schemas.microsoft.com/office/word/2010/wordprocessingShape">
                            <wps:cNvPr id="1853016917" name="Rectangle 1853016917"/>
                            <wps:cNvSpPr/>
                            <wps:spPr>
                              <a:xfrm>
                                <a:off x="7620" y="1741170"/>
                                <a:ext cx="5775960" cy="272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4472C4"/>
                                </a:solidFill>
                              </a:ln>
                            </wps:spPr>
                            <wps:txbx>
                              <w:txbxContent>
                                <w:p w:rsidR="004865D0" w:rsidP="004865D0" w:rsidRDefault="004865D0">
                                  <w:pPr>
                                    <w:spacing w:line="276" w:lineRule="auto"/>
                                    <w:rPr>
                                      <w:rFonts w:ascii="Cambria" w:hAnsi="Cambria" w:eastAsia="Cambria"/>
                                      <w:color w:val="000000"/>
                                      <w:kern w:val="0"/>
                                      <w:sz w:val="96"/>
                                      <w:szCs w:val="96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000000"/>
                                      <w:sz w:val="96"/>
                                      <w:szCs w:val="96"/>
                                    </w:rPr>
                                    <w:t>Iteration 3: Progress Report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wpg:wgp>
                      </a:graphicData>
                    </a:graphic>
                    <wp14:sizeRelH xmlns:wp14="http://schemas.microsoft.com/office/word/2010/wordprocessingDrawing" relativeFrom="margin">
                      <wp14:pctWidth>100000</wp14:pctWidth>
                    </wp14:sizeRelH>
                    <wp14:sizeRelV xmlns:wp14="http://schemas.microsoft.com/office/word/2010/wordprocessingDrawing" relativeFrom="margin">
                      <wp14:pctHeight>85000</wp14:pctHeight>
                    </wp14:sizeRelV>
                  </wp:anchor>
                </w:drawing>
              </mc:Choice>
              <mc:Fallback/>
            </mc:AlternateContent>
          </w:r>
          <w:r>
            <w:rPr>
              <w:rFonts w:asciiTheme="majorHAnsi" w:hAnsiTheme="majorHAnsi" w:eastAsiaTheme="majorEastAsia" w:cstheme="majorBidi"/>
              <w:noProof/>
              <w:sz w:val="76"/>
              <w:szCs w:val="72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0" wp14:anchorId="48C58E0E" wp14:editId="5DE79DE7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5500</wp14:pctPosVOffset>
                        </wp:positionV>
                      </mc:Choice>
                      <mc:Fallback>
                        <wp:positionV relativeFrom="page">
                          <wp:posOffset>553085</wp:posOffset>
                        </wp:positionV>
                      </mc:Fallback>
                    </mc:AlternateContent>
                    <wp:extent cx="6248400" cy="1698627"/>
                    <wp:effectExtent l="0" t="0" r="0" b="12700"/>
                    <wp:wrapTopAndBottom/>
                    <wp:docPr id="3" name="Text Box 3" descr="Company contact informat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248400" cy="16986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449BD" w:rsidP="00A449BD" w:rsidRDefault="00A449BD" w14:paraId="091CFA86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  <w:kern w:val="0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Tool Mania</w:t>
                                </w:r>
                              </w:p>
                              <w:p w:rsidR="00A449BD" w:rsidP="00A449BD" w:rsidRDefault="00A449BD" w14:paraId="37C394FC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290-291 Palmerston Road, Gisborne 4010</w:t>
                                </w:r>
                              </w:p>
                              <w:p w:rsidR="00A449BD" w:rsidP="00A449BD" w:rsidRDefault="00A449BD" w14:paraId="65376B20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0800 123 456</w:t>
                                </w:r>
                              </w:p>
                              <w:p w:rsidR="00A449BD" w:rsidP="00A449BD" w:rsidRDefault="00A449BD" w14:paraId="1A1593D4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ToolMania.co.nz</w:t>
                                </w:r>
                              </w:p>
                              <w:p w:rsidR="00CA6D2A" w:rsidP="00A449BD" w:rsidRDefault="00A449BD" w14:paraId="48D4E064" w14:textId="60EE4688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spcFirstLastPara="0" wrap="square" lIns="0" tIns="0" rIns="0" bIns="0" anchor="t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80400</wp14:pctWidth>
                    </wp14:sizeRelH>
                    <wp14:sizeRelV relativeFrom="page">
                      <wp14:pctHeight>15000</wp14:pctHeight>
                    </wp14:sizeRelV>
                  </wp:anchor>
                </w:drawing>
              </mc:Choice>
              <mc:Fallback>
                <w:pict>
                  <v:rect id="Text Box 3" style="position:absolute;margin-left:0;margin-top:0;width:492pt;height:133.75pt;z-index:251658240;visibility:visible;mso-wrap-style:square;mso-width-percent:804;mso-height-percent:150;mso-left-percent:93;mso-top-percent:55;mso-wrap-distance-left:9pt;mso-wrap-distance-top:0;mso-wrap-distance-right:9pt;mso-wrap-distance-bottom:0;mso-position-horizontal-relative:page;mso-position-vertical-relative:page;mso-width-percent:804;mso-height-percent:150;mso-left-percent:93;mso-top-percent:55;mso-width-relative:page;mso-height-relative:page;v-text-anchor:top" alt="Company contact information" o:spid="_x0000_s1029" o:allowincell="f" o:allowoverlap="f" filled="f" stroked="f" strokeweight=".5pt" w14:anchorId="48C58E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">
                    <v:textbox style="mso-fit-shape-to-text:t" inset="0,0,0,0">
                      <w:txbxContent>
                        <w:p w:rsidR="00A449BD" w:rsidP="00A449BD" w:rsidRDefault="00A449BD" w14:paraId="091CFA86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  <w:kern w:val="0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Tool Mania</w:t>
                          </w:r>
                        </w:p>
                        <w:p w:rsidR="00A449BD" w:rsidP="00A449BD" w:rsidRDefault="00A449BD" w14:paraId="37C394FC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290-291 Palmerston Road, Gisborne 4010</w:t>
                          </w:r>
                        </w:p>
                        <w:p w:rsidR="00A449BD" w:rsidP="00A449BD" w:rsidRDefault="00A449BD" w14:paraId="65376B20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0800 123 456</w:t>
                          </w:r>
                        </w:p>
                        <w:p w:rsidR="00A449BD" w:rsidP="00A449BD" w:rsidRDefault="00A449BD" w14:paraId="1A1593D4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ToolMania.co.nz</w:t>
                          </w:r>
                        </w:p>
                        <w:p w:rsidR="00CA6D2A" w:rsidP="00A449BD" w:rsidRDefault="00A449BD" w14:paraId="48D4E064" w14:textId="60EE4688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 </w:t>
                          </w:r>
                        </w:p>
                      </w:txbxContent>
                    </v:textbox>
                    <w10:wrap type="topAndBottom" anchorx="page" anchory="page"/>
                  </v:rect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  <w:sdtEndPr>
        <w:rPr>
          <w:noProof/>
        </w:rPr>
      </w:sdtEndPr>
    </w:sdt>
    <w:sdt>
      <w:sdtPr>
        <w:id w:val="-1173017067"/>
        <w:docPartObj>
          <w:docPartGallery w:val="Table of Contents"/>
          <w:docPartUnique/>
        </w:docPartObj>
        <w:rPr>
          <w:sz w:val="20"/>
          <w:szCs w:val="20"/>
        </w:rPr>
      </w:sdtPr>
      <w:sdtEndPr>
        <w:rPr>
          <w:b w:val="1"/>
          <w:bCs w:val="1"/>
          <w:noProof/>
          <w:sz w:val="20"/>
          <w:szCs w:val="20"/>
        </w:rPr>
      </w:sdtEndPr>
      <w:sdtContent>
        <w:p w:rsidR="009642F3" w:rsidRDefault="009642F3" w14:paraId="46887902" w14:textId="5F04FA83">
          <w:pPr>
            <w:pStyle w:val="TOCHeading"/>
          </w:pPr>
          <w:r>
            <w:t>Contents</w:t>
          </w:r>
        </w:p>
        <w:p w:rsidR="009642F3" w:rsidRDefault="009642F3" w14:paraId="1BE7AC46" w14:textId="77C83396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4118778">
            <w:r w:rsidRPr="00DA437E">
              <w:rPr>
                <w:rStyle w:val="Hyperlink"/>
              </w:rPr>
              <w:t>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_Toc224118778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:rsidR="009642F3" w:rsidRDefault="00000000" w14:paraId="21C8C230" w14:textId="3461A9C3">
          <w:pPr>
            <w:pStyle w:val="TOC2"/>
            <w:tabs>
              <w:tab w:val="right" w:leader="dot" w:pos="912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4118779">
            <w:r w:rsidRPr="00DA437E" w:rsidR="009642F3">
              <w:rPr>
                <w:rStyle w:val="Hyperlink"/>
                <w:noProof/>
              </w:rPr>
              <w:t>Individual contributions</w:t>
            </w:r>
            <w:r w:rsidR="009642F3">
              <w:rPr>
                <w:noProof/>
                <w:webHidden/>
              </w:rPr>
              <w:tab/>
            </w:r>
            <w:r w:rsidR="009642F3">
              <w:rPr>
                <w:noProof/>
                <w:webHidden/>
              </w:rPr>
              <w:fldChar w:fldCharType="begin"/>
            </w:r>
            <w:r w:rsidR="009642F3">
              <w:rPr>
                <w:noProof/>
                <w:webHidden/>
              </w:rPr>
              <w:instrText xml:space="preserve"> PAGEREF _Toc224118779 \h </w:instrText>
            </w:r>
            <w:r w:rsidR="009642F3">
              <w:rPr>
                <w:noProof/>
                <w:webHidden/>
              </w:rPr>
            </w:r>
            <w:r w:rsidR="009642F3">
              <w:rPr>
                <w:noProof/>
                <w:webHidden/>
              </w:rPr>
              <w:fldChar w:fldCharType="separate"/>
            </w:r>
            <w:r w:rsidR="009642F3">
              <w:rPr>
                <w:noProof/>
                <w:webHidden/>
              </w:rPr>
              <w:t>1</w:t>
            </w:r>
            <w:r w:rsidR="009642F3">
              <w:rPr>
                <w:noProof/>
                <w:webHidden/>
              </w:rPr>
              <w:fldChar w:fldCharType="end"/>
            </w:r>
          </w:hyperlink>
        </w:p>
        <w:p w:rsidR="00CA6D2A" w:rsidRDefault="009642F3" w14:paraId="076A2160" w14:textId="2DCE6D3A">
          <w:pPr>
            <w:sectPr w:rsidR="00CA6D2A">
              <w:headerReference w:type="default" r:id="rId11"/>
              <w:pgSz w:w="12240" w:h="15840" w:code="1"/>
              <w:pgMar w:top="2520" w:right="1555" w:bottom="1800" w:left="1555" w:header="864" w:footer="720" w:gutter="0"/>
              <w:pgNumType w:start="0"/>
              <w:cols w:space="720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:rsidRPr="009642F3" w:rsidR="00CA6D2A" w:rsidP="009642F3" w:rsidRDefault="001049C5" w14:paraId="520719E6" w14:textId="153BB1EC">
      <w:pPr>
        <w:pStyle w:val="Heading1"/>
        <w:rPr>
          <w:sz w:val="48"/>
          <w:szCs w:val="48"/>
        </w:rPr>
      </w:pPr>
      <w:bookmarkStart w:name="_Toc224118778" w:id="0"/>
      <w:r w:rsidRPr="009642F3">
        <w:rPr>
          <w:sz w:val="48"/>
          <w:szCs w:val="48"/>
        </w:rPr>
        <w:lastRenderedPageBreak/>
        <w:t>Summary</w:t>
      </w:r>
      <w:bookmarkEnd w:id="0"/>
    </w:p>
    <w:p w:rsidR="001049C5" w:rsidRDefault="001049C5" w14:paraId="7E8CCCDF" w14:textId="77F10629">
      <w:pPr>
        <w:pStyle w:val="Signature"/>
        <w:rPr>
          <w:sz w:val="24"/>
          <w:szCs w:val="24"/>
        </w:rPr>
      </w:pPr>
      <w:r w:rsidRPr="3927156B">
        <w:rPr>
          <w:sz w:val="24"/>
          <w:szCs w:val="24"/>
        </w:rPr>
        <w:t xml:space="preserve">Our group </w:t>
      </w:r>
      <w:r w:rsidR="002D107E">
        <w:rPr>
          <w:sz w:val="24"/>
          <w:szCs w:val="24"/>
        </w:rPr>
        <w:t>was</w:t>
      </w:r>
      <w:r w:rsidR="005E2564">
        <w:rPr>
          <w:sz w:val="24"/>
          <w:szCs w:val="24"/>
        </w:rPr>
        <w:t xml:space="preserve"> working on different aspects of the project moving forward such as the </w:t>
      </w:r>
      <w:r w:rsidR="002D107E">
        <w:rPr>
          <w:sz w:val="24"/>
          <w:szCs w:val="24"/>
        </w:rPr>
        <w:t xml:space="preserve">Risk registry, uploading </w:t>
      </w:r>
      <w:r w:rsidR="00594FED">
        <w:rPr>
          <w:sz w:val="24"/>
          <w:szCs w:val="24"/>
        </w:rPr>
        <w:t xml:space="preserve">documents to the </w:t>
      </w:r>
      <w:proofErr w:type="spellStart"/>
      <w:r w:rsidR="00594FED">
        <w:rPr>
          <w:sz w:val="24"/>
          <w:szCs w:val="24"/>
        </w:rPr>
        <w:t>github</w:t>
      </w:r>
      <w:proofErr w:type="spellEnd"/>
      <w:r w:rsidR="00594FED">
        <w:rPr>
          <w:sz w:val="24"/>
          <w:szCs w:val="24"/>
        </w:rPr>
        <w:t>, and creating /editing the webapp</w:t>
      </w:r>
    </w:p>
    <w:p w:rsidR="001049C5" w:rsidRDefault="001049C5" w14:paraId="73A59ECF" w14:textId="77777777">
      <w:pPr>
        <w:pStyle w:val="Signature"/>
        <w:rPr>
          <w:sz w:val="24"/>
          <w:szCs w:val="24"/>
        </w:rPr>
      </w:pPr>
    </w:p>
    <w:p w:rsidR="001049C5" w:rsidRDefault="4C0CA361" w14:paraId="788F9443" w14:textId="4862ED38">
      <w:pPr>
        <w:pStyle w:val="Signature"/>
        <w:rPr>
          <w:sz w:val="24"/>
          <w:szCs w:val="24"/>
        </w:rPr>
      </w:pPr>
      <w:r w:rsidRPr="05842517">
        <w:rPr>
          <w:sz w:val="24"/>
          <w:szCs w:val="24"/>
        </w:rPr>
        <w:t xml:space="preserve">Git Repository Link: </w:t>
      </w:r>
      <w:hyperlink r:id="rId12">
        <w:r w:rsidRPr="05842517">
          <w:rPr>
            <w:rStyle w:val="Hyperlink"/>
            <w:sz w:val="24"/>
            <w:szCs w:val="24"/>
          </w:rPr>
          <w:t>https://github.com/toolmania53-eng/Tool-mania.git</w:t>
        </w:r>
      </w:hyperlink>
    </w:p>
    <w:p w:rsidR="001049C5" w:rsidRDefault="001049C5" w14:paraId="1CD7E692" w14:textId="77777777">
      <w:pPr>
        <w:pStyle w:val="Signature"/>
        <w:rPr>
          <w:sz w:val="24"/>
          <w:szCs w:val="24"/>
        </w:rPr>
      </w:pPr>
    </w:p>
    <w:p w:rsidR="00C83BFD" w:rsidP="00C83BFD" w:rsidRDefault="00C83BFD" w14:paraId="23977DDA" w14:textId="4878B3AC">
      <w:pPr>
        <w:pStyle w:val="Heading2"/>
        <w:rPr>
          <w:sz w:val="44"/>
          <w:szCs w:val="44"/>
        </w:rPr>
      </w:pPr>
      <w:bookmarkStart w:name="_Toc224118779" w:id="1"/>
      <w:r w:rsidRPr="00C83BFD">
        <w:rPr>
          <w:sz w:val="44"/>
          <w:szCs w:val="44"/>
        </w:rPr>
        <w:t>Individual contributions</w:t>
      </w:r>
      <w:bookmarkEnd w:id="1"/>
    </w:p>
    <w:p w:rsidR="00C83BFD" w:rsidP="00C83BFD" w:rsidRDefault="00C83BFD" w14:paraId="5E8716C5" w14:textId="76AAE8F8">
      <w:r w:rsidR="63071385">
        <w:rPr/>
        <w:t xml:space="preserve">Barry </w:t>
      </w:r>
      <w:r w:rsidR="17CEC59F">
        <w:rPr/>
        <w:t>–</w:t>
      </w:r>
      <w:r w:rsidR="478E348E">
        <w:rPr/>
        <w:t xml:space="preserve">User accepting test: Barry tested out the website to make sure everything was working well and what was not. He </w:t>
      </w:r>
      <w:r w:rsidR="4CB02856">
        <w:rPr/>
        <w:t xml:space="preserve">documented on what parts have failed </w:t>
      </w:r>
    </w:p>
    <w:p w:rsidR="00C83BFD" w:rsidP="00C83BFD" w:rsidRDefault="00C83BFD" w14:paraId="64753F67" w14:textId="7FF6C937">
      <w:bookmarkStart w:name="_Int_f48E8UTb" w:id="1332377792"/>
      <w:r w:rsidR="17CEC59F">
        <w:rPr/>
        <w:t>,</w:t>
      </w:r>
      <w:r w:rsidR="17CEC59F">
        <w:rPr/>
        <w:t>progress</w:t>
      </w:r>
      <w:bookmarkEnd w:id="1332377792"/>
      <w:r w:rsidR="17CEC59F">
        <w:rPr/>
        <w:t xml:space="preserve"> report, changes made to webapp</w:t>
      </w:r>
    </w:p>
    <w:p w:rsidR="00254D0F" w:rsidP="00C83BFD" w:rsidRDefault="00254D0F" w14:paraId="7DB046E6" w14:textId="77777777"/>
    <w:p w:rsidR="00C83BFD" w:rsidP="00C83BFD" w:rsidRDefault="00C83BFD" w14:paraId="5395E613" w14:textId="7B2B6F06">
      <w:r w:rsidR="63071385">
        <w:rPr/>
        <w:t xml:space="preserve">Darcy </w:t>
      </w:r>
      <w:r w:rsidR="1E61C74B">
        <w:rPr/>
        <w:t xml:space="preserve">- </w:t>
      </w:r>
      <w:r w:rsidR="63071385">
        <w:rPr/>
        <w:t xml:space="preserve">GitHub repository </w:t>
      </w:r>
      <w:r w:rsidR="3B09C409">
        <w:rPr/>
        <w:t xml:space="preserve">management, and </w:t>
      </w:r>
      <w:r w:rsidR="576BB4B0">
        <w:rPr/>
        <w:t>webapp</w:t>
      </w:r>
      <w:r w:rsidR="17CEC59F">
        <w:rPr/>
        <w:t xml:space="preserve"> development</w:t>
      </w:r>
      <w:r w:rsidR="6C2924BC">
        <w:rPr/>
        <w:t>, risk registry, group meeting</w:t>
      </w:r>
    </w:p>
    <w:p w:rsidR="00E60858" w:rsidP="00C83BFD" w:rsidRDefault="00E60858" w14:paraId="767FE956" w14:textId="77777777"/>
    <w:p w:rsidR="00E60858" w:rsidP="00C83BFD" w:rsidRDefault="71312951" w14:paraId="434DB045" w14:textId="77931D34">
      <w:r w:rsidR="5F23C86B">
        <w:rPr/>
        <w:t>Jaris</w:t>
      </w:r>
      <w:r w:rsidR="5F23C86B">
        <w:rPr/>
        <w:t xml:space="preserve"> Hema-Taylor – </w:t>
      </w:r>
      <w:r w:rsidR="661B0637">
        <w:rPr/>
        <w:t xml:space="preserve">Progress report: Jaris documented the progress on </w:t>
      </w:r>
      <w:r w:rsidR="58749DF3">
        <w:rPr/>
        <w:t>our</w:t>
      </w:r>
      <w:r w:rsidR="661B0637">
        <w:rPr/>
        <w:t xml:space="preserve"> tasks for iteration 3 </w:t>
      </w:r>
      <w:r w:rsidR="41D7CE58">
        <w:rPr/>
        <w:t xml:space="preserve">such as </w:t>
      </w:r>
      <w:r w:rsidR="5F5C4C11">
        <w:rPr/>
        <w:t xml:space="preserve">risk register to </w:t>
      </w:r>
      <w:r w:rsidR="5F5C4C11">
        <w:rPr/>
        <w:t>identify</w:t>
      </w:r>
      <w:r w:rsidR="5F5C4C11">
        <w:rPr/>
        <w:t xml:space="preserve"> and manage the risks</w:t>
      </w:r>
      <w:r w:rsidR="5E6E88ED">
        <w:rPr/>
        <w:t xml:space="preserve"> during the </w:t>
      </w:r>
      <w:r w:rsidR="0779B43F">
        <w:rPr/>
        <w:t>projec</w:t>
      </w:r>
      <w:r w:rsidR="2FB2CD2E">
        <w:rPr/>
        <w:t xml:space="preserve">t and our meeting minutes to notify the team what tasks we are doing </w:t>
      </w:r>
    </w:p>
    <w:p w:rsidR="00E60858" w:rsidP="00C83BFD" w:rsidRDefault="71312951" w14:paraId="1CD82182" w14:textId="3D4D6B84">
      <w:r w:rsidR="576BB4B0">
        <w:rPr/>
        <w:t xml:space="preserve"> </w:t>
      </w:r>
      <w:r w:rsidR="17CEC59F">
        <w:rPr/>
        <w:t>changes made to webapp</w:t>
      </w:r>
      <w:r w:rsidR="60152757">
        <w:rPr/>
        <w:t xml:space="preserve">: Jaris made changes to the website by changing the colors </w:t>
      </w:r>
    </w:p>
    <w:p w:rsidR="00E60858" w:rsidP="00C83BFD" w:rsidRDefault="00E60858" w14:paraId="15CEDB1F" w14:textId="77777777"/>
    <w:p w:rsidR="00E60858" w:rsidP="00C83BFD" w:rsidRDefault="00E60858" w14:paraId="3F966FB8" w14:textId="77777777"/>
    <w:p w:rsidR="00E60858" w:rsidP="00C83BFD" w:rsidRDefault="00E60858" w14:paraId="48B779AF" w14:textId="77777777"/>
    <w:p w:rsidR="00E60858" w:rsidP="00C83BFD" w:rsidRDefault="00E60858" w14:paraId="17FC8243" w14:textId="77777777"/>
    <w:p w:rsidR="00E60858" w:rsidP="00C83BFD" w:rsidRDefault="00E60858" w14:paraId="11EF7C25" w14:textId="77777777"/>
    <w:p w:rsidR="2750D297" w:rsidRDefault="2750D297" w14:paraId="6B8E59A7" w14:textId="23305395"/>
    <w:p w:rsidR="2750D297" w:rsidRDefault="2750D297" w14:paraId="6102AC9A" w14:textId="7E034D92"/>
    <w:p w:rsidR="2750D297" w:rsidRDefault="2750D297" w14:paraId="1C2FD16C" w14:textId="20966C5A"/>
    <w:p w:rsidRPr="006A3A0F" w:rsidR="2750D297" w:rsidRDefault="00557293" w14:paraId="1D5944E3" w14:textId="73A16549">
      <w:pPr>
        <w:rPr>
          <w:lang w:val="en-NZ"/>
        </w:rPr>
      </w:pPr>
      <w:r w:rsidRPr="00557293">
        <w:rPr>
          <w:noProof/>
        </w:rPr>
        <w:lastRenderedPageBreak/>
        <w:drawing>
          <wp:inline distT="0" distB="0" distL="0" distR="0" wp14:anchorId="45978E0C" wp14:editId="284B071B">
            <wp:extent cx="5797550" cy="3355340"/>
            <wp:effectExtent l="0" t="0" r="0" b="0"/>
            <wp:docPr id="78575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6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37E" w:rsidR="00D9737E">
        <w:rPr>
          <w:noProof/>
        </w:rPr>
        <w:drawing>
          <wp:inline distT="0" distB="0" distL="0" distR="0" wp14:anchorId="77364722" wp14:editId="312A2CC7">
            <wp:extent cx="5797550" cy="3378200"/>
            <wp:effectExtent l="0" t="0" r="0" b="0"/>
            <wp:docPr id="16030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4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37E" w:rsidR="00D9737E">
        <w:rPr>
          <w:noProof/>
        </w:rPr>
        <w:lastRenderedPageBreak/>
        <w:drawing>
          <wp:inline distT="0" distB="0" distL="0" distR="0" wp14:anchorId="7FEBC5DA" wp14:editId="69D03580">
            <wp:extent cx="5797550" cy="1706880"/>
            <wp:effectExtent l="0" t="0" r="0" b="7620"/>
            <wp:docPr id="1617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B2C" w:rsidR="006C7B2C">
        <w:rPr>
          <w:noProof/>
        </w:rPr>
        <w:t xml:space="preserve"> </w:t>
      </w:r>
    </w:p>
    <w:p w:rsidR="00E60858" w:rsidP="00C83BFD" w:rsidRDefault="00E60858" w14:paraId="0D4B4E8A" w14:textId="77777777"/>
    <w:p w:rsidR="00E60858" w:rsidP="00C83BFD" w:rsidRDefault="00E60858" w14:paraId="3430793C" w14:textId="11B7900B"/>
    <w:p w:rsidR="00F706C8" w:rsidP="00C83BFD" w:rsidRDefault="00F706C8" w14:paraId="5B55A9F7" w14:textId="77777777"/>
    <w:p w:rsidRPr="00C83BFD" w:rsidR="00F706C8" w:rsidP="00C83BFD" w:rsidRDefault="00F706C8" w14:paraId="4E965F45" w14:textId="419760D3"/>
    <w:p w:rsidR="004F60DE" w:rsidP="001547C2" w:rsidRDefault="009C4CEA" w14:paraId="4BF9069F" w14:textId="77777777">
      <w:r w:rsidR="7709941D">
        <w:drawing>
          <wp:inline wp14:editId="4CA0C7B6" wp14:anchorId="6B1DCBB1">
            <wp:extent cx="5797550" cy="3514725"/>
            <wp:effectExtent l="0" t="0" r="0" b="9525"/>
            <wp:docPr id="46578217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782177" name=""/>
                    <pic:cNvPicPr/>
                  </pic:nvPicPr>
                  <pic:blipFill rotWithShape="1">
                    <a:blip xmlns:r="http://schemas.openxmlformats.org/officeDocument/2006/relationships" r:embed="rId16"/>
                    <a:srcRect t="5795" b="11960"/>
                    <a:stretch/>
                  </pic:blipFill>
                  <pic:spPr bwMode="auto">
                    <a:xfrm>
                      <a:off x="0" y="0"/>
                      <a:ext cx="5797550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7709941D">
        <w:rPr/>
        <w:t xml:space="preserve"> </w:t>
      </w:r>
    </w:p>
    <w:p w:rsidRPr="001547C2" w:rsidR="001547C2" w:rsidP="4F6F8690" w:rsidRDefault="6BD943D5" w14:paraId="1EB4A845" w14:textId="6AF58ABC">
      <w:pPr>
        <w:pStyle w:val="Normal"/>
      </w:pPr>
      <w:r w:rsidR="781BF7F2">
        <w:drawing>
          <wp:inline wp14:editId="2C9DF957" wp14:anchorId="6FD945D0">
            <wp:extent cx="5810250" cy="1828800"/>
            <wp:effectExtent l="0" t="0" r="0" b="0"/>
            <wp:docPr id="251524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524847" name="Picture 251524847"/>
                    <pic:cNvPicPr/>
                  </pic:nvPicPr>
                  <pic:blipFill>
                    <a:blip xmlns:r="http://schemas.openxmlformats.org/officeDocument/2006/relationships" r:embed="rId2123313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547C2" w:rsidR="001547C2">
      <w:headerReference w:type="default" r:id="rId18"/>
      <w:footerReference w:type="default" r:id="rId19"/>
      <w:pgSz w:w="12240" w:h="15840" w:orient="portrait" w:code="1"/>
      <w:pgMar w:top="2520" w:right="1555" w:bottom="1800" w:left="1555" w:header="86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3F41" w:rsidRDefault="00763F41" w14:paraId="735436B4" w14:textId="77777777">
      <w:pPr>
        <w:spacing w:after="0" w:line="240" w:lineRule="auto"/>
      </w:pPr>
      <w:r>
        <w:separator/>
      </w:r>
    </w:p>
  </w:endnote>
  <w:endnote w:type="continuationSeparator" w:id="0">
    <w:p w:rsidR="00763F41" w:rsidRDefault="00763F41" w14:paraId="67D294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GMinchoB">
    <w:altName w:val="HG明朝B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6D2A" w:rsidRDefault="00C10CBC" w14:paraId="1F6A3E2F" w14:textId="77777777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3F41" w:rsidRDefault="00763F41" w14:paraId="61CA21E4" w14:textId="77777777">
      <w:pPr>
        <w:spacing w:after="0" w:line="240" w:lineRule="auto"/>
      </w:pPr>
      <w:r>
        <w:separator/>
      </w:r>
    </w:p>
  </w:footnote>
  <w:footnote w:type="continuationSeparator" w:id="0">
    <w:p w:rsidR="00763F41" w:rsidRDefault="00763F41" w14:paraId="185F3D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6D2A" w:rsidRDefault="00C10CBC" w14:paraId="0F894BFF" w14:textId="77777777">
    <w:pPr>
      <w:pStyle w:val="HeaderShaded"/>
      <w:tabs>
        <w:tab w:val="left" w:pos="5032"/>
      </w:tabs>
    </w:pPr>
    <w:r>
      <w:t>Table of 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6D2A" w:rsidP="60DBD1AA" w:rsidRDefault="00CA6D2A" w14:paraId="11F53280" w14:textId="36D7519E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LK20Sv+S6rn2t" int2:id="OmwfNIRK">
      <int2:state int2:type="spell" int2:value="Rejected"/>
    </int2:textHash>
    <int2:bookmark int2:bookmarkName="_Int_f48E8UTb" int2:invalidationBookmarkName="" int2:hashCode="Mtm3stJ1nitMyg" int2:id="sIVpZGmz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F86DD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hint="default" w:ascii="Cambria" w:hAnsi="Cambria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nnualReport"/>
  </w:abstractNum>
  <w:abstractNum w:abstractNumId="11" w15:restartNumberingAfterBreak="0">
    <w:nsid w:val="1B6F205A"/>
    <w:multiLevelType w:val="multilevel"/>
    <w:tmpl w:val="9CA4ABB8"/>
    <w:styleLink w:val="AnnualRepor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hint="default" w:ascii="Cambria" w:hAnsi="Cambr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18062045">
    <w:abstractNumId w:val="9"/>
  </w:num>
  <w:num w:numId="2" w16cid:durableId="170219511">
    <w:abstractNumId w:val="7"/>
  </w:num>
  <w:num w:numId="3" w16cid:durableId="2064597508">
    <w:abstractNumId w:val="6"/>
  </w:num>
  <w:num w:numId="4" w16cid:durableId="1497726000">
    <w:abstractNumId w:val="5"/>
  </w:num>
  <w:num w:numId="5" w16cid:durableId="1876237215">
    <w:abstractNumId w:val="4"/>
  </w:num>
  <w:num w:numId="6" w16cid:durableId="1743525418">
    <w:abstractNumId w:val="8"/>
  </w:num>
  <w:num w:numId="7" w16cid:durableId="804741446">
    <w:abstractNumId w:val="3"/>
  </w:num>
  <w:num w:numId="8" w16cid:durableId="1360397742">
    <w:abstractNumId w:val="2"/>
  </w:num>
  <w:num w:numId="9" w16cid:durableId="1377049748">
    <w:abstractNumId w:val="1"/>
  </w:num>
  <w:num w:numId="10" w16cid:durableId="477723470">
    <w:abstractNumId w:val="0"/>
  </w:num>
  <w:num w:numId="11" w16cid:durableId="1371613486">
    <w:abstractNumId w:val="13"/>
  </w:num>
  <w:num w:numId="12" w16cid:durableId="565602876">
    <w:abstractNumId w:val="9"/>
    <w:lvlOverride w:ilvl="0">
      <w:startOverride w:val="1"/>
    </w:lvlOverride>
  </w:num>
  <w:num w:numId="13" w16cid:durableId="2090348392">
    <w:abstractNumId w:val="9"/>
    <w:lvlOverride w:ilvl="0">
      <w:startOverride w:val="1"/>
    </w:lvlOverride>
  </w:num>
  <w:num w:numId="14" w16cid:durableId="2083405711">
    <w:abstractNumId w:val="9"/>
    <w:lvlOverride w:ilvl="0">
      <w:startOverride w:val="1"/>
    </w:lvlOverride>
  </w:num>
  <w:num w:numId="15" w16cid:durableId="536236751">
    <w:abstractNumId w:val="12"/>
  </w:num>
  <w:num w:numId="16" w16cid:durableId="1733691654">
    <w:abstractNumId w:val="15"/>
  </w:num>
  <w:num w:numId="17" w16cid:durableId="1311448010">
    <w:abstractNumId w:val="11"/>
  </w:num>
  <w:num w:numId="18" w16cid:durableId="595480735">
    <w:abstractNumId w:val="10"/>
  </w:num>
  <w:num w:numId="19" w16cid:durableId="627901078">
    <w:abstractNumId w:val="14"/>
  </w:num>
  <w:num w:numId="20" w16cid:durableId="1373843242">
    <w:abstractNumId w:val="9"/>
  </w:num>
  <w:num w:numId="21" w16cid:durableId="347634788">
    <w:abstractNumId w:val="9"/>
  </w:num>
  <w:num w:numId="22" w16cid:durableId="544342068">
    <w:abstractNumId w:val="9"/>
    <w:lvlOverride w:ilvl="0">
      <w:startOverride w:val="1"/>
    </w:lvlOverride>
  </w:num>
  <w:num w:numId="23" w16cid:durableId="200566924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5"/>
    <w:rsid w:val="00000000"/>
    <w:rsid w:val="00081FCB"/>
    <w:rsid w:val="000A12DA"/>
    <w:rsid w:val="000A6EEE"/>
    <w:rsid w:val="000C1AD3"/>
    <w:rsid w:val="001049C5"/>
    <w:rsid w:val="00120230"/>
    <w:rsid w:val="001208FE"/>
    <w:rsid w:val="00142966"/>
    <w:rsid w:val="001503AB"/>
    <w:rsid w:val="001505F2"/>
    <w:rsid w:val="001547C2"/>
    <w:rsid w:val="00165B2C"/>
    <w:rsid w:val="00177776"/>
    <w:rsid w:val="00181594"/>
    <w:rsid w:val="00181A15"/>
    <w:rsid w:val="00192259"/>
    <w:rsid w:val="001C6980"/>
    <w:rsid w:val="00213183"/>
    <w:rsid w:val="00226CDF"/>
    <w:rsid w:val="00250D0B"/>
    <w:rsid w:val="00254D0F"/>
    <w:rsid w:val="002801EF"/>
    <w:rsid w:val="002D107E"/>
    <w:rsid w:val="002E36A1"/>
    <w:rsid w:val="002F72DE"/>
    <w:rsid w:val="0030647E"/>
    <w:rsid w:val="00323C06"/>
    <w:rsid w:val="00342FF7"/>
    <w:rsid w:val="00350D37"/>
    <w:rsid w:val="00351743"/>
    <w:rsid w:val="00391071"/>
    <w:rsid w:val="00397659"/>
    <w:rsid w:val="003A6EED"/>
    <w:rsid w:val="003D3DDF"/>
    <w:rsid w:val="003E5ECC"/>
    <w:rsid w:val="003F45DC"/>
    <w:rsid w:val="00407F9B"/>
    <w:rsid w:val="00410D16"/>
    <w:rsid w:val="0043773F"/>
    <w:rsid w:val="004556D2"/>
    <w:rsid w:val="00471E9A"/>
    <w:rsid w:val="00486856"/>
    <w:rsid w:val="004B592A"/>
    <w:rsid w:val="004E1168"/>
    <w:rsid w:val="004F40AD"/>
    <w:rsid w:val="004F60DE"/>
    <w:rsid w:val="00507CAA"/>
    <w:rsid w:val="005177B9"/>
    <w:rsid w:val="00544294"/>
    <w:rsid w:val="00557293"/>
    <w:rsid w:val="00564FA7"/>
    <w:rsid w:val="00581C34"/>
    <w:rsid w:val="005838A8"/>
    <w:rsid w:val="00594FED"/>
    <w:rsid w:val="005B50E6"/>
    <w:rsid w:val="005C14C2"/>
    <w:rsid w:val="005D450C"/>
    <w:rsid w:val="005E2564"/>
    <w:rsid w:val="005E409E"/>
    <w:rsid w:val="00613589"/>
    <w:rsid w:val="0062140F"/>
    <w:rsid w:val="00643998"/>
    <w:rsid w:val="006A049B"/>
    <w:rsid w:val="006A1A42"/>
    <w:rsid w:val="006A1CFD"/>
    <w:rsid w:val="006A3A0F"/>
    <w:rsid w:val="006A54BE"/>
    <w:rsid w:val="006C7B2C"/>
    <w:rsid w:val="006E098D"/>
    <w:rsid w:val="007023EC"/>
    <w:rsid w:val="00727013"/>
    <w:rsid w:val="007379C8"/>
    <w:rsid w:val="00750736"/>
    <w:rsid w:val="00751DFA"/>
    <w:rsid w:val="00763F41"/>
    <w:rsid w:val="00781A78"/>
    <w:rsid w:val="0078636B"/>
    <w:rsid w:val="007E77AB"/>
    <w:rsid w:val="007F6161"/>
    <w:rsid w:val="00801B07"/>
    <w:rsid w:val="0080285C"/>
    <w:rsid w:val="008378E9"/>
    <w:rsid w:val="00852D8B"/>
    <w:rsid w:val="00865218"/>
    <w:rsid w:val="008A1287"/>
    <w:rsid w:val="008C2A5B"/>
    <w:rsid w:val="008D62A4"/>
    <w:rsid w:val="008E1549"/>
    <w:rsid w:val="008F3707"/>
    <w:rsid w:val="008F3A2E"/>
    <w:rsid w:val="008F3EE3"/>
    <w:rsid w:val="008F5CC3"/>
    <w:rsid w:val="0091579F"/>
    <w:rsid w:val="00960399"/>
    <w:rsid w:val="009642F3"/>
    <w:rsid w:val="009675E1"/>
    <w:rsid w:val="00974FE8"/>
    <w:rsid w:val="009C3280"/>
    <w:rsid w:val="009C348F"/>
    <w:rsid w:val="009C4CEA"/>
    <w:rsid w:val="009F5E2D"/>
    <w:rsid w:val="009F5F6F"/>
    <w:rsid w:val="009F7511"/>
    <w:rsid w:val="00A07775"/>
    <w:rsid w:val="00A30DF6"/>
    <w:rsid w:val="00A449BD"/>
    <w:rsid w:val="00A5219F"/>
    <w:rsid w:val="00A8085D"/>
    <w:rsid w:val="00AA31BC"/>
    <w:rsid w:val="00AA7FEF"/>
    <w:rsid w:val="00AB3886"/>
    <w:rsid w:val="00AC0AAA"/>
    <w:rsid w:val="00AC76A8"/>
    <w:rsid w:val="00AE5595"/>
    <w:rsid w:val="00B164CE"/>
    <w:rsid w:val="00B22154"/>
    <w:rsid w:val="00B410B1"/>
    <w:rsid w:val="00B54B11"/>
    <w:rsid w:val="00B62AE8"/>
    <w:rsid w:val="00B64383"/>
    <w:rsid w:val="00B6774E"/>
    <w:rsid w:val="00B72EFB"/>
    <w:rsid w:val="00B91A7B"/>
    <w:rsid w:val="00BC4645"/>
    <w:rsid w:val="00BF08A9"/>
    <w:rsid w:val="00C10CBC"/>
    <w:rsid w:val="00C2766E"/>
    <w:rsid w:val="00C777C0"/>
    <w:rsid w:val="00C83BFD"/>
    <w:rsid w:val="00CA1396"/>
    <w:rsid w:val="00CA6D2A"/>
    <w:rsid w:val="00CB248C"/>
    <w:rsid w:val="00CC33C8"/>
    <w:rsid w:val="00CD5CDC"/>
    <w:rsid w:val="00CE28A0"/>
    <w:rsid w:val="00D42670"/>
    <w:rsid w:val="00D56B75"/>
    <w:rsid w:val="00D75F2B"/>
    <w:rsid w:val="00D8286B"/>
    <w:rsid w:val="00D836F5"/>
    <w:rsid w:val="00D9737E"/>
    <w:rsid w:val="00DA503D"/>
    <w:rsid w:val="00DD7A11"/>
    <w:rsid w:val="00DF03FA"/>
    <w:rsid w:val="00E129D1"/>
    <w:rsid w:val="00E24226"/>
    <w:rsid w:val="00E40CE8"/>
    <w:rsid w:val="00E5115C"/>
    <w:rsid w:val="00E54C76"/>
    <w:rsid w:val="00E60858"/>
    <w:rsid w:val="00E85D78"/>
    <w:rsid w:val="00E95301"/>
    <w:rsid w:val="00EA18D4"/>
    <w:rsid w:val="00EB7D55"/>
    <w:rsid w:val="00ED20F2"/>
    <w:rsid w:val="00ED6EFE"/>
    <w:rsid w:val="00EF18D4"/>
    <w:rsid w:val="00F06AD9"/>
    <w:rsid w:val="00F06EF0"/>
    <w:rsid w:val="00F15516"/>
    <w:rsid w:val="00F24BB2"/>
    <w:rsid w:val="00F406B8"/>
    <w:rsid w:val="00F671D4"/>
    <w:rsid w:val="00F67EE8"/>
    <w:rsid w:val="00F706C8"/>
    <w:rsid w:val="00F76A49"/>
    <w:rsid w:val="00FA5C94"/>
    <w:rsid w:val="00FB0863"/>
    <w:rsid w:val="00FD5C69"/>
    <w:rsid w:val="013E5CBD"/>
    <w:rsid w:val="026F16F2"/>
    <w:rsid w:val="04224990"/>
    <w:rsid w:val="04DC9333"/>
    <w:rsid w:val="055E3D97"/>
    <w:rsid w:val="05710290"/>
    <w:rsid w:val="05842517"/>
    <w:rsid w:val="060F55C3"/>
    <w:rsid w:val="06E545B4"/>
    <w:rsid w:val="070ED657"/>
    <w:rsid w:val="0779B43F"/>
    <w:rsid w:val="07AB8D75"/>
    <w:rsid w:val="07B15567"/>
    <w:rsid w:val="0B8F9C6B"/>
    <w:rsid w:val="0F13F299"/>
    <w:rsid w:val="10C1FFCD"/>
    <w:rsid w:val="10DA139B"/>
    <w:rsid w:val="112DBD0B"/>
    <w:rsid w:val="1153FA19"/>
    <w:rsid w:val="11F71C69"/>
    <w:rsid w:val="12E28126"/>
    <w:rsid w:val="12F4FA2F"/>
    <w:rsid w:val="132C3116"/>
    <w:rsid w:val="13CB92CE"/>
    <w:rsid w:val="143E1056"/>
    <w:rsid w:val="14F7C978"/>
    <w:rsid w:val="160DF560"/>
    <w:rsid w:val="17A090C3"/>
    <w:rsid w:val="17CEC59F"/>
    <w:rsid w:val="182DCAC3"/>
    <w:rsid w:val="1874DB52"/>
    <w:rsid w:val="18F48D7B"/>
    <w:rsid w:val="19718431"/>
    <w:rsid w:val="1A3FB56D"/>
    <w:rsid w:val="1DF51723"/>
    <w:rsid w:val="1E61C74B"/>
    <w:rsid w:val="1EA12719"/>
    <w:rsid w:val="2106EFD0"/>
    <w:rsid w:val="23B6CD0A"/>
    <w:rsid w:val="23F4E8FB"/>
    <w:rsid w:val="244E2466"/>
    <w:rsid w:val="254DA3C4"/>
    <w:rsid w:val="255F78BD"/>
    <w:rsid w:val="25643F46"/>
    <w:rsid w:val="2750D297"/>
    <w:rsid w:val="27B9DB73"/>
    <w:rsid w:val="2A2BF3AE"/>
    <w:rsid w:val="2B5F4CE1"/>
    <w:rsid w:val="2FB2CD2E"/>
    <w:rsid w:val="3151A992"/>
    <w:rsid w:val="3166E3EA"/>
    <w:rsid w:val="32057F2D"/>
    <w:rsid w:val="36E39E2E"/>
    <w:rsid w:val="38AC4A7E"/>
    <w:rsid w:val="3927156B"/>
    <w:rsid w:val="3B09C409"/>
    <w:rsid w:val="3BB9DAB2"/>
    <w:rsid w:val="3C190391"/>
    <w:rsid w:val="3D570A3D"/>
    <w:rsid w:val="3DD63097"/>
    <w:rsid w:val="3E3E79BC"/>
    <w:rsid w:val="3E8163E0"/>
    <w:rsid w:val="40E11C89"/>
    <w:rsid w:val="41D7CE58"/>
    <w:rsid w:val="42996433"/>
    <w:rsid w:val="42B826B8"/>
    <w:rsid w:val="43F147DB"/>
    <w:rsid w:val="45498DBD"/>
    <w:rsid w:val="46298D56"/>
    <w:rsid w:val="478E348E"/>
    <w:rsid w:val="479329B4"/>
    <w:rsid w:val="481F5892"/>
    <w:rsid w:val="484961DE"/>
    <w:rsid w:val="48E2D31E"/>
    <w:rsid w:val="4C0CA361"/>
    <w:rsid w:val="4C3547BB"/>
    <w:rsid w:val="4CB02856"/>
    <w:rsid w:val="4D0C5F5A"/>
    <w:rsid w:val="4D837233"/>
    <w:rsid w:val="4D943BFC"/>
    <w:rsid w:val="4DB2C688"/>
    <w:rsid w:val="4F6F8690"/>
    <w:rsid w:val="50356660"/>
    <w:rsid w:val="5106565F"/>
    <w:rsid w:val="526F7A89"/>
    <w:rsid w:val="53C11D83"/>
    <w:rsid w:val="55D1CE9C"/>
    <w:rsid w:val="576BB4B0"/>
    <w:rsid w:val="58749DF3"/>
    <w:rsid w:val="5A4A5B77"/>
    <w:rsid w:val="5BEE0396"/>
    <w:rsid w:val="5C40D05D"/>
    <w:rsid w:val="5E5AB385"/>
    <w:rsid w:val="5E6E88ED"/>
    <w:rsid w:val="5F23C86B"/>
    <w:rsid w:val="5F5C4C11"/>
    <w:rsid w:val="60152757"/>
    <w:rsid w:val="60A20E07"/>
    <w:rsid w:val="60D60B21"/>
    <w:rsid w:val="60DBD1AA"/>
    <w:rsid w:val="60DF4FD9"/>
    <w:rsid w:val="6102D762"/>
    <w:rsid w:val="62E4AE5A"/>
    <w:rsid w:val="63071385"/>
    <w:rsid w:val="63CCBDE5"/>
    <w:rsid w:val="6409C18F"/>
    <w:rsid w:val="648A130B"/>
    <w:rsid w:val="64FCE483"/>
    <w:rsid w:val="65450D04"/>
    <w:rsid w:val="65C2151C"/>
    <w:rsid w:val="661B0637"/>
    <w:rsid w:val="668EA932"/>
    <w:rsid w:val="68F7DB3C"/>
    <w:rsid w:val="69E6BC41"/>
    <w:rsid w:val="6B81FD6A"/>
    <w:rsid w:val="6BD943D5"/>
    <w:rsid w:val="6C2924BC"/>
    <w:rsid w:val="7047F25E"/>
    <w:rsid w:val="71312951"/>
    <w:rsid w:val="72BD438A"/>
    <w:rsid w:val="73DF06D2"/>
    <w:rsid w:val="74581707"/>
    <w:rsid w:val="753FB130"/>
    <w:rsid w:val="7709941D"/>
    <w:rsid w:val="776D336A"/>
    <w:rsid w:val="77BF5C61"/>
    <w:rsid w:val="781BF7F2"/>
    <w:rsid w:val="788DC338"/>
    <w:rsid w:val="7890FC4E"/>
    <w:rsid w:val="791DD70F"/>
    <w:rsid w:val="7BB56AF4"/>
    <w:rsid w:val="7DCAAECE"/>
    <w:rsid w:val="7E1B1350"/>
    <w:rsid w:val="7EB15E9D"/>
    <w:rsid w:val="7F154D78"/>
    <w:rsid w:val="7FD7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CFC4D"/>
  <w15:docId w15:val="{15163943-79FB-445A-99D0-285AD10C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9" w:semiHidden="1" w:qFormat="1"/>
    <w:lsdException w:name="Closing" w:semiHidden="1" w:unhideWhenUsed="1"/>
    <w:lsdException w:name="Signature" w:uiPriority="9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9" w:semiHidden="1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hAnsiTheme="majorHAnsi" w:eastAsiaTheme="majorEastAsia" w:cstheme="majorBidi"/>
      <w:caps/>
      <w:color w:val="577188" w:themeColor="accent1" w:themeShade="BF"/>
      <w:sz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color="B1C0CD" w:themeColor="accent1" w:themeTint="99" w:sz="4" w:space="6"/>
        <w:left w:val="single" w:color="FFFFFF" w:themeColor="background1" w:sz="2" w:space="4"/>
      </w:pBdr>
      <w:spacing w:after="0" w:line="240" w:lineRule="auto"/>
      <w:ind w:left="-360" w:right="-360"/>
    </w:pPr>
  </w:style>
  <w:style w:type="character" w:styleId="FooterChar" w:customStyle="1">
    <w:name w:val="Footer Char"/>
    <w:basedOn w:val="DefaultParagraphFont"/>
    <w:link w:val="Footer"/>
    <w:uiPriority w:val="99"/>
    <w:rPr>
      <w:kern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Heading1Char" w:customStyle="1">
    <w:name w:val="Heading 1 Char"/>
    <w:basedOn w:val="DefaultParagraphFont"/>
    <w:link w:val="Heading1"/>
    <w:uiPriority w:val="1"/>
    <w:rPr>
      <w:kern w:val="20"/>
      <w:sz w:val="36"/>
    </w:rPr>
  </w:style>
  <w:style w:type="character" w:styleId="Heading2Char" w:customStyle="1">
    <w:name w:val="Heading 2 Char"/>
    <w:basedOn w:val="DefaultParagraphFont"/>
    <w:link w:val="Heading2"/>
    <w:uiPriority w:val="1"/>
    <w:rPr>
      <w:rFonts w:asciiTheme="majorHAnsi" w:hAnsiTheme="majorHAnsi" w:eastAsiaTheme="majorEastAsia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styleId="QuoteChar" w:customStyle="1">
    <w:name w:val="Quote Char"/>
    <w:basedOn w:val="DefaultParagraphFont"/>
    <w:link w:val="Quote"/>
    <w:uiPriority w:val="9"/>
    <w:rPr>
      <w:i/>
      <w:iCs/>
      <w:color w:val="7E97AD" w:themeColor="accent1"/>
      <w:kern w:val="20"/>
      <w:sz w:val="28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color="7E97AD" w:themeColor="accent1" w:sz="2" w:space="10" w:frame="1"/>
        <w:left w:val="single" w:color="7E97AD" w:themeColor="accent1" w:sz="2" w:space="10" w:frame="1"/>
        <w:bottom w:val="single" w:color="7E97AD" w:themeColor="accent1" w:sz="2" w:space="10" w:frame="1"/>
        <w:right w:val="single" w:color="7E97AD" w:themeColor="accent1" w:sz="2" w:space="10" w:frame="1"/>
      </w:pBdr>
      <w:ind w:left="1152" w:right="1152"/>
    </w:pPr>
    <w:rPr>
      <w:i/>
      <w:iCs/>
      <w:color w:val="7E97A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sz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sz w:val="16"/>
    </w:rPr>
  </w:style>
  <w:style w:type="character" w:styleId="BookTitle">
    <w:name w:val="Book Title"/>
    <w:basedOn w:val="DefaultParagraphFont"/>
    <w:uiPriority w:val="33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24" w:space="0"/>
        <w:left w:val="single" w:color="7E97AD" w:themeColor="accent1" w:sz="4" w:space="0"/>
        <w:bottom w:val="single" w:color="7E97AD" w:themeColor="accent1" w:sz="4" w:space="0"/>
        <w:right w:val="single" w:color="7E97A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55A6D" w:themeColor="accent1" w:themeShade="99" w:sz="4" w:space="0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24" w:space="0"/>
        <w:left w:val="single" w:color="CC8E60" w:themeColor="accent2" w:sz="4" w:space="0"/>
        <w:bottom w:val="single" w:color="CC8E60" w:themeColor="accent2" w:sz="4" w:space="0"/>
        <w:right w:val="single" w:color="CC8E6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8522B" w:themeColor="accent2" w:themeShade="99" w:sz="4" w:space="0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4936D" w:themeColor="accent4" w:sz="24" w:space="0"/>
        <w:left w:val="single" w:color="7A6A60" w:themeColor="accent3" w:sz="4" w:space="0"/>
        <w:bottom w:val="single" w:color="7A6A60" w:themeColor="accent3" w:sz="4" w:space="0"/>
        <w:right w:val="single" w:color="7A6A6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4936D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93F39" w:themeColor="accent3" w:themeShade="99" w:sz="4" w:space="0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A6A60" w:themeColor="accent3" w:sz="24" w:space="0"/>
        <w:left w:val="single" w:color="B4936D" w:themeColor="accent4" w:sz="4" w:space="0"/>
        <w:bottom w:val="single" w:color="B4936D" w:themeColor="accent4" w:sz="4" w:space="0"/>
        <w:right w:val="single" w:color="B4936D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A6A6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2583B" w:themeColor="accent4" w:themeShade="99" w:sz="4" w:space="0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D936F" w:themeColor="accent6" w:sz="24" w:space="0"/>
        <w:left w:val="single" w:color="67787B" w:themeColor="accent5" w:sz="4" w:space="0"/>
        <w:bottom w:val="single" w:color="67787B" w:themeColor="accent5" w:sz="4" w:space="0"/>
        <w:right w:val="single" w:color="67787B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D936F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D4749" w:themeColor="accent5" w:themeShade="99" w:sz="4" w:space="0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7787B" w:themeColor="accent5" w:sz="24" w:space="0"/>
        <w:left w:val="single" w:color="9D936F" w:themeColor="accent6" w:sz="4" w:space="0"/>
        <w:bottom w:val="single" w:color="9D936F" w:themeColor="accent6" w:sz="4" w:space="0"/>
        <w:right w:val="single" w:color="9D936F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7787B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5841" w:themeColor="accent6" w:themeShade="99" w:sz="4" w:space="0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</w:r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styleId="DateChar" w:customStyle="1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</w:style>
  <w:style w:type="character" w:styleId="Emphasis">
    <w:name w:val="Emphasis"/>
    <w:basedOn w:val="DefaultParagraphFont"/>
    <w:uiPriority w:val="20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96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Heading3Char" w:customStyle="1">
    <w:name w:val="Heading 3 Char"/>
    <w:basedOn w:val="DefaultParagraphFont"/>
    <w:link w:val="Heading3"/>
    <w:uiPriority w:val="1"/>
    <w:rPr>
      <w:rFonts w:asciiTheme="majorHAnsi" w:hAnsiTheme="majorHAnsi" w:eastAsiaTheme="majorEastAsia" w:cstheme="majorBidi"/>
      <w:b/>
      <w:bCs/>
      <w:color w:val="7E97AD" w:themeColor="accent1"/>
      <w:kern w:val="20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18"/>
    <w:semiHidden/>
    <w:rPr>
      <w:rFonts w:asciiTheme="majorHAnsi" w:hAnsiTheme="majorHAnsi" w:eastAsiaTheme="majorEastAsia" w:cstheme="majorBidi"/>
      <w:b/>
      <w:bCs/>
      <w:i/>
      <w:iCs/>
      <w:color w:val="7E97AD" w:themeColor="accent1"/>
      <w:kern w:val="20"/>
    </w:rPr>
  </w:style>
  <w:style w:type="character" w:styleId="Heading5Char" w:customStyle="1">
    <w:name w:val="Heading 5 Char"/>
    <w:basedOn w:val="DefaultParagraphFont"/>
    <w:link w:val="Heading5"/>
    <w:uiPriority w:val="18"/>
    <w:semiHidden/>
    <w:rPr>
      <w:rFonts w:asciiTheme="majorHAnsi" w:hAnsiTheme="majorHAnsi" w:eastAsiaTheme="majorEastAsia" w:cstheme="majorBidi"/>
      <w:color w:val="394B5A" w:themeColor="accent1" w:themeShade="7F"/>
      <w:kern w:val="20"/>
    </w:rPr>
  </w:style>
  <w:style w:type="character" w:styleId="Heading6Char" w:customStyle="1">
    <w:name w:val="Heading 6 Char"/>
    <w:basedOn w:val="DefaultParagraphFont"/>
    <w:link w:val="Heading6"/>
    <w:uiPriority w:val="18"/>
    <w:semiHidden/>
    <w:rPr>
      <w:rFonts w:asciiTheme="majorHAnsi" w:hAnsiTheme="majorHAnsi" w:eastAsiaTheme="majorEastAsia" w:cstheme="majorBidi"/>
      <w:i/>
      <w:iCs/>
      <w:color w:val="394B5A" w:themeColor="accent1" w:themeShade="7F"/>
      <w:kern w:val="20"/>
    </w:rPr>
  </w:style>
  <w:style w:type="character" w:styleId="Heading7Char" w:customStyle="1">
    <w:name w:val="Heading 7 Char"/>
    <w:basedOn w:val="DefaultParagraphFont"/>
    <w:link w:val="Heading7"/>
    <w:uiPriority w:val="18"/>
    <w:semiHidden/>
    <w:rPr>
      <w:rFonts w:asciiTheme="majorHAnsi" w:hAnsiTheme="majorHAnsi" w:eastAsiaTheme="majorEastAsia" w:cstheme="majorBidi"/>
      <w:i/>
      <w:iCs/>
      <w:color w:val="404040" w:themeColor="text1" w:themeTint="BF"/>
      <w:kern w:val="20"/>
    </w:rPr>
  </w:style>
  <w:style w:type="character" w:styleId="Heading8Char" w:customStyle="1">
    <w:name w:val="Heading 8 Char"/>
    <w:basedOn w:val="DefaultParagraphFont"/>
    <w:link w:val="Heading8"/>
    <w:uiPriority w:val="18"/>
    <w:semiHidden/>
    <w:rPr>
      <w:rFonts w:asciiTheme="majorHAnsi" w:hAnsiTheme="majorHAnsi" w:eastAsiaTheme="majorEastAsia" w:cstheme="majorBidi"/>
      <w:color w:val="404040" w:themeColor="text1" w:themeTint="BF"/>
      <w:kern w:val="20"/>
    </w:rPr>
  </w:style>
  <w:style w:type="character" w:styleId="Heading9Char" w:customStyle="1">
    <w:name w:val="Heading 9 Char"/>
    <w:basedOn w:val="DefaultParagraphFont"/>
    <w:link w:val="Heading9"/>
    <w:uiPriority w:val="18"/>
    <w:semiHidden/>
    <w:rPr>
      <w:rFonts w:asciiTheme="majorHAnsi" w:hAnsiTheme="majorHAnsi" w:eastAsiaTheme="majorEastAsia" w:cstheme="majorBidi"/>
      <w:i/>
      <w:iCs/>
      <w:color w:val="404040" w:themeColor="text1" w:themeTint="BF"/>
      <w:kern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646464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bCs/>
      <w:i/>
      <w:iCs/>
      <w:color w:val="7E97A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bottom w:val="single" w:color="7E97AD" w:themeColor="accent1" w:sz="4" w:space="4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bCs/>
      <w:i/>
      <w:iCs/>
      <w:color w:val="7E97A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  <w:insideH w:val="single" w:color="7E97AD" w:themeColor="accent1" w:sz="8" w:space="0"/>
        <w:insideV w:val="single" w:color="7E97A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18" w:space="0"/>
          <w:right w:val="single" w:color="7E97AD" w:themeColor="accent1" w:sz="8" w:space="0"/>
          <w:insideH w:val="nil"/>
          <w:insideV w:val="single" w:color="7E97A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97AD" w:themeColor="accent1" w:sz="6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  <w:insideH w:val="nil"/>
          <w:insideV w:val="single" w:color="7E97A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  <w:tblStylePr w:type="band1Vert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  <w:insideV w:val="single" w:color="7E97AD" w:themeColor="accent1" w:sz="8" w:space="0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  <w:insideV w:val="single" w:color="7E97A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  <w:insideH w:val="single" w:color="CC8E60" w:themeColor="accent2" w:sz="8" w:space="0"/>
        <w:insideV w:val="single" w:color="CC8E6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18" w:space="0"/>
          <w:right w:val="single" w:color="CC8E60" w:themeColor="accent2" w:sz="8" w:space="0"/>
          <w:insideH w:val="nil"/>
          <w:insideV w:val="single" w:color="CC8E6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C8E60" w:themeColor="accent2" w:sz="6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  <w:insideH w:val="nil"/>
          <w:insideV w:val="single" w:color="CC8E6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  <w:tblStylePr w:type="band1Vert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  <w:insideV w:val="single" w:color="CC8E60" w:themeColor="accent2" w:sz="8" w:space="0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  <w:insideV w:val="single" w:color="CC8E60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  <w:insideH w:val="single" w:color="7A6A60" w:themeColor="accent3" w:sz="8" w:space="0"/>
        <w:insideV w:val="single" w:color="7A6A6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18" w:space="0"/>
          <w:right w:val="single" w:color="7A6A60" w:themeColor="accent3" w:sz="8" w:space="0"/>
          <w:insideH w:val="nil"/>
          <w:insideV w:val="single" w:color="7A6A60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A6A60" w:themeColor="accent3" w:sz="6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  <w:insideH w:val="nil"/>
          <w:insideV w:val="single" w:color="7A6A60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  <w:tblStylePr w:type="band1Vert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  <w:insideV w:val="single" w:color="7A6A60" w:themeColor="accent3" w:sz="8" w:space="0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  <w:insideV w:val="single" w:color="7A6A60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  <w:insideH w:val="single" w:color="B4936D" w:themeColor="accent4" w:sz="8" w:space="0"/>
        <w:insideV w:val="single" w:color="B4936D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18" w:space="0"/>
          <w:right w:val="single" w:color="B4936D" w:themeColor="accent4" w:sz="8" w:space="0"/>
          <w:insideH w:val="nil"/>
          <w:insideV w:val="single" w:color="B4936D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4936D" w:themeColor="accent4" w:sz="6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  <w:insideH w:val="nil"/>
          <w:insideV w:val="single" w:color="B4936D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  <w:tblStylePr w:type="band1Vert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  <w:insideV w:val="single" w:color="B4936D" w:themeColor="accent4" w:sz="8" w:space="0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  <w:insideV w:val="single" w:color="B4936D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  <w:insideH w:val="single" w:color="67787B" w:themeColor="accent5" w:sz="8" w:space="0"/>
        <w:insideV w:val="single" w:color="67787B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18" w:space="0"/>
          <w:right w:val="single" w:color="67787B" w:themeColor="accent5" w:sz="8" w:space="0"/>
          <w:insideH w:val="nil"/>
          <w:insideV w:val="single" w:color="67787B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7787B" w:themeColor="accent5" w:sz="6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  <w:insideH w:val="nil"/>
          <w:insideV w:val="single" w:color="67787B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  <w:tblStylePr w:type="band1Vert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  <w:insideV w:val="single" w:color="67787B" w:themeColor="accent5" w:sz="8" w:space="0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  <w:insideV w:val="single" w:color="67787B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  <w:insideH w:val="single" w:color="9D936F" w:themeColor="accent6" w:sz="8" w:space="0"/>
        <w:insideV w:val="single" w:color="9D936F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18" w:space="0"/>
          <w:right w:val="single" w:color="9D936F" w:themeColor="accent6" w:sz="8" w:space="0"/>
          <w:insideH w:val="nil"/>
          <w:insideV w:val="single" w:color="9D936F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D936F" w:themeColor="accent6" w:sz="6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  <w:insideH w:val="nil"/>
          <w:insideV w:val="single" w:color="9D936F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  <w:tblStylePr w:type="band1Vert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  <w:insideV w:val="single" w:color="9D936F" w:themeColor="accent6" w:sz="8" w:space="0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  <w:insideV w:val="single" w:color="9D936F" w:themeColor="accent6" w:sz="8" w:space="0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97AD" w:themeColor="accent1" w:sz="6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  <w:tblStylePr w:type="band1Horz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C8E60" w:themeColor="accent2" w:sz="6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  <w:tblStylePr w:type="band1Horz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6A60" w:themeColor="accent3" w:sz="6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  <w:tblStylePr w:type="band1Horz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936D" w:themeColor="accent4" w:sz="6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  <w:tblStylePr w:type="band1Horz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7787B" w:themeColor="accent5" w:sz="6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  <w:tblStylePr w:type="band1Horz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D936F" w:themeColor="accent6" w:sz="6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  <w:tblStylePr w:type="band1Horz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color="7E97AD" w:themeColor="accent1" w:sz="8" w:space="0"/>
        <w:bottom w:val="single" w:color="7E97A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97AD" w:themeColor="accent1" w:sz="8" w:space="0"/>
          <w:left w:val="nil"/>
          <w:bottom w:val="single" w:color="7E97A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97AD" w:themeColor="accent1" w:sz="8" w:space="0"/>
          <w:left w:val="nil"/>
          <w:bottom w:val="single" w:color="7E97A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color="CC8E60" w:themeColor="accent2" w:sz="8" w:space="0"/>
        <w:bottom w:val="single" w:color="CC8E6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C8E60" w:themeColor="accent2" w:sz="8" w:space="0"/>
          <w:left w:val="nil"/>
          <w:bottom w:val="single" w:color="CC8E6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C8E60" w:themeColor="accent2" w:sz="8" w:space="0"/>
          <w:left w:val="nil"/>
          <w:bottom w:val="single" w:color="CC8E6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color="7A6A60" w:themeColor="accent3" w:sz="8" w:space="0"/>
        <w:bottom w:val="single" w:color="7A6A6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A6A60" w:themeColor="accent3" w:sz="8" w:space="0"/>
          <w:left w:val="nil"/>
          <w:bottom w:val="single" w:color="7A6A6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A6A60" w:themeColor="accent3" w:sz="8" w:space="0"/>
          <w:left w:val="nil"/>
          <w:bottom w:val="single" w:color="7A6A6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color="B4936D" w:themeColor="accent4" w:sz="8" w:space="0"/>
        <w:bottom w:val="single" w:color="B4936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4936D" w:themeColor="accent4" w:sz="8" w:space="0"/>
          <w:left w:val="nil"/>
          <w:bottom w:val="single" w:color="B4936D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936D" w:themeColor="accent4" w:sz="8" w:space="0"/>
          <w:left w:val="nil"/>
          <w:bottom w:val="single" w:color="B4936D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color="67787B" w:themeColor="accent5" w:sz="8" w:space="0"/>
        <w:bottom w:val="single" w:color="67787B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7787B" w:themeColor="accent5" w:sz="8" w:space="0"/>
          <w:left w:val="nil"/>
          <w:bottom w:val="single" w:color="67787B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7787B" w:themeColor="accent5" w:sz="8" w:space="0"/>
          <w:left w:val="nil"/>
          <w:bottom w:val="single" w:color="67787B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color="9D936F" w:themeColor="accent6" w:sz="8" w:space="0"/>
        <w:bottom w:val="single" w:color="9D936F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D936F" w:themeColor="accent6" w:sz="8" w:space="0"/>
          <w:left w:val="nil"/>
          <w:bottom w:val="single" w:color="9D936F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D936F" w:themeColor="accent6" w:sz="8" w:space="0"/>
          <w:left w:val="nil"/>
          <w:bottom w:val="single" w:color="9D936F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</w:r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EB0C1" w:themeColor="accent1" w:themeTint="BF" w:sz="8" w:space="0"/>
        <w:left w:val="single" w:color="9EB0C1" w:themeColor="accent1" w:themeTint="BF" w:sz="8" w:space="0"/>
        <w:bottom w:val="single" w:color="9EB0C1" w:themeColor="accent1" w:themeTint="BF" w:sz="8" w:space="0"/>
        <w:right w:val="single" w:color="9EB0C1" w:themeColor="accent1" w:themeTint="BF" w:sz="8" w:space="0"/>
        <w:insideH w:val="single" w:color="9EB0C1" w:themeColor="accent1" w:themeTint="BF" w:sz="8" w:space="0"/>
        <w:insideV w:val="single" w:color="9EB0C1" w:themeColor="accent1" w:themeTint="BF" w:sz="8" w:space="0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EB0C1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D8AA87" w:themeColor="accent2" w:themeTint="BF" w:sz="8" w:space="0"/>
        <w:left w:val="single" w:color="D8AA87" w:themeColor="accent2" w:themeTint="BF" w:sz="8" w:space="0"/>
        <w:bottom w:val="single" w:color="D8AA87" w:themeColor="accent2" w:themeTint="BF" w:sz="8" w:space="0"/>
        <w:right w:val="single" w:color="D8AA87" w:themeColor="accent2" w:themeTint="BF" w:sz="8" w:space="0"/>
        <w:insideH w:val="single" w:color="D8AA87" w:themeColor="accent2" w:themeTint="BF" w:sz="8" w:space="0"/>
        <w:insideV w:val="single" w:color="D8AA87" w:themeColor="accent2" w:themeTint="BF" w:sz="8" w:space="0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8AA87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E8E84" w:themeColor="accent3" w:themeTint="BF" w:sz="8" w:space="0"/>
        <w:left w:val="single" w:color="9E8E84" w:themeColor="accent3" w:themeTint="BF" w:sz="8" w:space="0"/>
        <w:bottom w:val="single" w:color="9E8E84" w:themeColor="accent3" w:themeTint="BF" w:sz="8" w:space="0"/>
        <w:right w:val="single" w:color="9E8E84" w:themeColor="accent3" w:themeTint="BF" w:sz="8" w:space="0"/>
        <w:insideH w:val="single" w:color="9E8E84" w:themeColor="accent3" w:themeTint="BF" w:sz="8" w:space="0"/>
        <w:insideV w:val="single" w:color="9E8E84" w:themeColor="accent3" w:themeTint="BF" w:sz="8" w:space="0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E8E84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6AD91" w:themeColor="accent4" w:themeTint="BF" w:sz="8" w:space="0"/>
        <w:left w:val="single" w:color="C6AD91" w:themeColor="accent4" w:themeTint="BF" w:sz="8" w:space="0"/>
        <w:bottom w:val="single" w:color="C6AD91" w:themeColor="accent4" w:themeTint="BF" w:sz="8" w:space="0"/>
        <w:right w:val="single" w:color="C6AD91" w:themeColor="accent4" w:themeTint="BF" w:sz="8" w:space="0"/>
        <w:insideH w:val="single" w:color="C6AD91" w:themeColor="accent4" w:themeTint="BF" w:sz="8" w:space="0"/>
        <w:insideV w:val="single" w:color="C6AD91" w:themeColor="accent4" w:themeTint="BF" w:sz="8" w:space="0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6AD9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8B9B9E" w:themeColor="accent5" w:themeTint="BF" w:sz="8" w:space="0"/>
        <w:left w:val="single" w:color="8B9B9E" w:themeColor="accent5" w:themeTint="BF" w:sz="8" w:space="0"/>
        <w:bottom w:val="single" w:color="8B9B9E" w:themeColor="accent5" w:themeTint="BF" w:sz="8" w:space="0"/>
        <w:right w:val="single" w:color="8B9B9E" w:themeColor="accent5" w:themeTint="BF" w:sz="8" w:space="0"/>
        <w:insideH w:val="single" w:color="8B9B9E" w:themeColor="accent5" w:themeTint="BF" w:sz="8" w:space="0"/>
        <w:insideV w:val="single" w:color="8B9B9E" w:themeColor="accent5" w:themeTint="BF" w:sz="8" w:space="0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B9B9E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5AE93" w:themeColor="accent6" w:themeTint="BF" w:sz="8" w:space="0"/>
        <w:left w:val="single" w:color="B5AE93" w:themeColor="accent6" w:themeTint="BF" w:sz="8" w:space="0"/>
        <w:bottom w:val="single" w:color="B5AE93" w:themeColor="accent6" w:themeTint="BF" w:sz="8" w:space="0"/>
        <w:right w:val="single" w:color="B5AE93" w:themeColor="accent6" w:themeTint="BF" w:sz="8" w:space="0"/>
        <w:insideH w:val="single" w:color="B5AE93" w:themeColor="accent6" w:themeTint="BF" w:sz="8" w:space="0"/>
        <w:insideV w:val="single" w:color="B5AE93" w:themeColor="accent6" w:themeTint="BF" w:sz="8" w:space="0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5AE9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  <w:insideH w:val="single" w:color="7E97AD" w:themeColor="accent1" w:sz="8" w:space="0"/>
        <w:insideV w:val="single" w:color="7E97AD" w:themeColor="accent1" w:sz="8" w:space="0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color="7E97AD" w:themeColor="accent1" w:sz="6" w:space="0"/>
          <w:insideV w:val="single" w:color="7E97AD" w:themeColor="accent1" w:sz="6" w:space="0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  <w:insideH w:val="single" w:color="CC8E60" w:themeColor="accent2" w:sz="8" w:space="0"/>
        <w:insideV w:val="single" w:color="CC8E60" w:themeColor="accent2" w:sz="8" w:space="0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color="CC8E60" w:themeColor="accent2" w:sz="6" w:space="0"/>
          <w:insideV w:val="single" w:color="CC8E60" w:themeColor="accent2" w:sz="6" w:space="0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  <w:insideH w:val="single" w:color="7A6A60" w:themeColor="accent3" w:sz="8" w:space="0"/>
        <w:insideV w:val="single" w:color="7A6A60" w:themeColor="accent3" w:sz="8" w:space="0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color="7A6A60" w:themeColor="accent3" w:sz="6" w:space="0"/>
          <w:insideV w:val="single" w:color="7A6A60" w:themeColor="accent3" w:sz="6" w:space="0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  <w:insideH w:val="single" w:color="B4936D" w:themeColor="accent4" w:sz="8" w:space="0"/>
        <w:insideV w:val="single" w:color="B4936D" w:themeColor="accent4" w:sz="8" w:space="0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color="B4936D" w:themeColor="accent4" w:sz="6" w:space="0"/>
          <w:insideV w:val="single" w:color="B4936D" w:themeColor="accent4" w:sz="6" w:space="0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  <w:insideH w:val="single" w:color="67787B" w:themeColor="accent5" w:sz="8" w:space="0"/>
        <w:insideV w:val="single" w:color="67787B" w:themeColor="accent5" w:sz="8" w:space="0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color="67787B" w:themeColor="accent5" w:sz="6" w:space="0"/>
          <w:insideV w:val="single" w:color="67787B" w:themeColor="accent5" w:sz="6" w:space="0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  <w:insideH w:val="single" w:color="9D936F" w:themeColor="accent6" w:sz="8" w:space="0"/>
        <w:insideV w:val="single" w:color="9D936F" w:themeColor="accent6" w:sz="8" w:space="0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color="9D936F" w:themeColor="accent6" w:sz="6" w:space="0"/>
          <w:insideV w:val="single" w:color="9D936F" w:themeColor="accent6" w:sz="6" w:space="0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CBD6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5C6AF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B4AD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9C9B6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1BCBE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EC9B7" w:themeFill="accent6" w:themeFillTint="7F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E97AD" w:themeColor="accent1" w:sz="8" w:space="0"/>
        <w:bottom w:val="single" w:color="7E97A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97AD" w:themeColor="accent1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7E97AD" w:themeColor="accent1" w:sz="8" w:space="0"/>
          <w:bottom w:val="single" w:color="7E97A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97AD" w:themeColor="accent1" w:sz="8" w:space="0"/>
          <w:bottom w:val="single" w:color="7E97AD" w:themeColor="accent1" w:sz="8" w:space="0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8" w:space="0"/>
        <w:bottom w:val="single" w:color="CC8E6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C8E60" w:themeColor="accent2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CC8E60" w:themeColor="accent2" w:sz="8" w:space="0"/>
          <w:bottom w:val="single" w:color="CC8E6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C8E60" w:themeColor="accent2" w:sz="8" w:space="0"/>
          <w:bottom w:val="single" w:color="CC8E60" w:themeColor="accent2" w:sz="8" w:space="0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A6A60" w:themeColor="accent3" w:sz="8" w:space="0"/>
        <w:bottom w:val="single" w:color="7A6A60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A6A60" w:themeColor="accent3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7A6A60" w:themeColor="accent3" w:sz="8" w:space="0"/>
          <w:bottom w:val="single" w:color="7A6A6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A6A60" w:themeColor="accent3" w:sz="8" w:space="0"/>
          <w:bottom w:val="single" w:color="7A6A60" w:themeColor="accent3" w:sz="8" w:space="0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4936D" w:themeColor="accent4" w:sz="8" w:space="0"/>
        <w:bottom w:val="single" w:color="B4936D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4936D" w:themeColor="accent4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B4936D" w:themeColor="accent4" w:sz="8" w:space="0"/>
          <w:bottom w:val="single" w:color="B4936D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4936D" w:themeColor="accent4" w:sz="8" w:space="0"/>
          <w:bottom w:val="single" w:color="B4936D" w:themeColor="accent4" w:sz="8" w:space="0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7787B" w:themeColor="accent5" w:sz="8" w:space="0"/>
        <w:bottom w:val="single" w:color="67787B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7787B" w:themeColor="accent5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67787B" w:themeColor="accent5" w:sz="8" w:space="0"/>
          <w:bottom w:val="single" w:color="67787B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7787B" w:themeColor="accent5" w:sz="8" w:space="0"/>
          <w:bottom w:val="single" w:color="67787B" w:themeColor="accent5" w:sz="8" w:space="0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D936F" w:themeColor="accent6" w:sz="8" w:space="0"/>
        <w:bottom w:val="single" w:color="9D936F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D936F" w:themeColor="accent6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9D936F" w:themeColor="accent6" w:sz="8" w:space="0"/>
          <w:bottom w:val="single" w:color="9D936F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D936F" w:themeColor="accent6" w:sz="8" w:space="0"/>
          <w:bottom w:val="single" w:color="9D936F" w:themeColor="accent6" w:sz="8" w:space="0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97A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E97A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97A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97A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C8E60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C8E6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C8E6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A6A6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A6A60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A6A6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A6A6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4936D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B4936D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4936D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4936D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7787B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7787B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7787B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7787B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D936F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D936F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D936F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D936F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EB0C1" w:themeColor="accent1" w:themeTint="BF" w:sz="8" w:space="0"/>
        <w:left w:val="single" w:color="9EB0C1" w:themeColor="accent1" w:themeTint="BF" w:sz="8" w:space="0"/>
        <w:bottom w:val="single" w:color="9EB0C1" w:themeColor="accent1" w:themeTint="BF" w:sz="8" w:space="0"/>
        <w:right w:val="single" w:color="9EB0C1" w:themeColor="accent1" w:themeTint="BF" w:sz="8" w:space="0"/>
        <w:insideH w:val="single" w:color="9EB0C1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EB0C1" w:themeColor="accent1" w:themeTint="BF" w:sz="8" w:space="0"/>
          <w:left w:val="single" w:color="9EB0C1" w:themeColor="accent1" w:themeTint="BF" w:sz="8" w:space="0"/>
          <w:bottom w:val="single" w:color="9EB0C1" w:themeColor="accent1" w:themeTint="BF" w:sz="8" w:space="0"/>
          <w:right w:val="single" w:color="9EB0C1" w:themeColor="accent1" w:themeTint="BF" w:sz="8" w:space="0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B0C1" w:themeColor="accent1" w:themeTint="BF" w:sz="6" w:space="0"/>
          <w:left w:val="single" w:color="9EB0C1" w:themeColor="accent1" w:themeTint="BF" w:sz="8" w:space="0"/>
          <w:bottom w:val="single" w:color="9EB0C1" w:themeColor="accent1" w:themeTint="BF" w:sz="8" w:space="0"/>
          <w:right w:val="single" w:color="9EB0C1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D8AA87" w:themeColor="accent2" w:themeTint="BF" w:sz="8" w:space="0"/>
        <w:left w:val="single" w:color="D8AA87" w:themeColor="accent2" w:themeTint="BF" w:sz="8" w:space="0"/>
        <w:bottom w:val="single" w:color="D8AA87" w:themeColor="accent2" w:themeTint="BF" w:sz="8" w:space="0"/>
        <w:right w:val="single" w:color="D8AA87" w:themeColor="accent2" w:themeTint="BF" w:sz="8" w:space="0"/>
        <w:insideH w:val="single" w:color="D8AA8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8AA87" w:themeColor="accent2" w:themeTint="BF" w:sz="8" w:space="0"/>
          <w:left w:val="single" w:color="D8AA87" w:themeColor="accent2" w:themeTint="BF" w:sz="8" w:space="0"/>
          <w:bottom w:val="single" w:color="D8AA87" w:themeColor="accent2" w:themeTint="BF" w:sz="8" w:space="0"/>
          <w:right w:val="single" w:color="D8AA87" w:themeColor="accent2" w:themeTint="BF" w:sz="8" w:space="0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AA87" w:themeColor="accent2" w:themeTint="BF" w:sz="6" w:space="0"/>
          <w:left w:val="single" w:color="D8AA87" w:themeColor="accent2" w:themeTint="BF" w:sz="8" w:space="0"/>
          <w:bottom w:val="single" w:color="D8AA87" w:themeColor="accent2" w:themeTint="BF" w:sz="8" w:space="0"/>
          <w:right w:val="single" w:color="D8AA87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E8E84" w:themeColor="accent3" w:themeTint="BF" w:sz="8" w:space="0"/>
        <w:left w:val="single" w:color="9E8E84" w:themeColor="accent3" w:themeTint="BF" w:sz="8" w:space="0"/>
        <w:bottom w:val="single" w:color="9E8E84" w:themeColor="accent3" w:themeTint="BF" w:sz="8" w:space="0"/>
        <w:right w:val="single" w:color="9E8E84" w:themeColor="accent3" w:themeTint="BF" w:sz="8" w:space="0"/>
        <w:insideH w:val="single" w:color="9E8E84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E8E84" w:themeColor="accent3" w:themeTint="BF" w:sz="8" w:space="0"/>
          <w:left w:val="single" w:color="9E8E84" w:themeColor="accent3" w:themeTint="BF" w:sz="8" w:space="0"/>
          <w:bottom w:val="single" w:color="9E8E84" w:themeColor="accent3" w:themeTint="BF" w:sz="8" w:space="0"/>
          <w:right w:val="single" w:color="9E8E84" w:themeColor="accent3" w:themeTint="BF" w:sz="8" w:space="0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8E84" w:themeColor="accent3" w:themeTint="BF" w:sz="6" w:space="0"/>
          <w:left w:val="single" w:color="9E8E84" w:themeColor="accent3" w:themeTint="BF" w:sz="8" w:space="0"/>
          <w:bottom w:val="single" w:color="9E8E84" w:themeColor="accent3" w:themeTint="BF" w:sz="8" w:space="0"/>
          <w:right w:val="single" w:color="9E8E84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6AD91" w:themeColor="accent4" w:themeTint="BF" w:sz="8" w:space="0"/>
        <w:left w:val="single" w:color="C6AD91" w:themeColor="accent4" w:themeTint="BF" w:sz="8" w:space="0"/>
        <w:bottom w:val="single" w:color="C6AD91" w:themeColor="accent4" w:themeTint="BF" w:sz="8" w:space="0"/>
        <w:right w:val="single" w:color="C6AD91" w:themeColor="accent4" w:themeTint="BF" w:sz="8" w:space="0"/>
        <w:insideH w:val="single" w:color="C6AD9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6AD91" w:themeColor="accent4" w:themeTint="BF" w:sz="8" w:space="0"/>
          <w:left w:val="single" w:color="C6AD91" w:themeColor="accent4" w:themeTint="BF" w:sz="8" w:space="0"/>
          <w:bottom w:val="single" w:color="C6AD91" w:themeColor="accent4" w:themeTint="BF" w:sz="8" w:space="0"/>
          <w:right w:val="single" w:color="C6AD91" w:themeColor="accent4" w:themeTint="BF" w:sz="8" w:space="0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6AD91" w:themeColor="accent4" w:themeTint="BF" w:sz="6" w:space="0"/>
          <w:left w:val="single" w:color="C6AD91" w:themeColor="accent4" w:themeTint="BF" w:sz="8" w:space="0"/>
          <w:bottom w:val="single" w:color="C6AD91" w:themeColor="accent4" w:themeTint="BF" w:sz="8" w:space="0"/>
          <w:right w:val="single" w:color="C6AD9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8B9B9E" w:themeColor="accent5" w:themeTint="BF" w:sz="8" w:space="0"/>
        <w:left w:val="single" w:color="8B9B9E" w:themeColor="accent5" w:themeTint="BF" w:sz="8" w:space="0"/>
        <w:bottom w:val="single" w:color="8B9B9E" w:themeColor="accent5" w:themeTint="BF" w:sz="8" w:space="0"/>
        <w:right w:val="single" w:color="8B9B9E" w:themeColor="accent5" w:themeTint="BF" w:sz="8" w:space="0"/>
        <w:insideH w:val="single" w:color="8B9B9E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B9B9E" w:themeColor="accent5" w:themeTint="BF" w:sz="8" w:space="0"/>
          <w:left w:val="single" w:color="8B9B9E" w:themeColor="accent5" w:themeTint="BF" w:sz="8" w:space="0"/>
          <w:bottom w:val="single" w:color="8B9B9E" w:themeColor="accent5" w:themeTint="BF" w:sz="8" w:space="0"/>
          <w:right w:val="single" w:color="8B9B9E" w:themeColor="accent5" w:themeTint="BF" w:sz="8" w:space="0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B9B9E" w:themeColor="accent5" w:themeTint="BF" w:sz="6" w:space="0"/>
          <w:left w:val="single" w:color="8B9B9E" w:themeColor="accent5" w:themeTint="BF" w:sz="8" w:space="0"/>
          <w:bottom w:val="single" w:color="8B9B9E" w:themeColor="accent5" w:themeTint="BF" w:sz="8" w:space="0"/>
          <w:right w:val="single" w:color="8B9B9E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5AE93" w:themeColor="accent6" w:themeTint="BF" w:sz="8" w:space="0"/>
        <w:left w:val="single" w:color="B5AE93" w:themeColor="accent6" w:themeTint="BF" w:sz="8" w:space="0"/>
        <w:bottom w:val="single" w:color="B5AE93" w:themeColor="accent6" w:themeTint="BF" w:sz="8" w:space="0"/>
        <w:right w:val="single" w:color="B5AE93" w:themeColor="accent6" w:themeTint="BF" w:sz="8" w:space="0"/>
        <w:insideH w:val="single" w:color="B5AE9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5AE93" w:themeColor="accent6" w:themeTint="BF" w:sz="8" w:space="0"/>
          <w:left w:val="single" w:color="B5AE93" w:themeColor="accent6" w:themeTint="BF" w:sz="8" w:space="0"/>
          <w:bottom w:val="single" w:color="B5AE93" w:themeColor="accent6" w:themeTint="BF" w:sz="8" w:space="0"/>
          <w:right w:val="single" w:color="B5AE93" w:themeColor="accent6" w:themeTint="BF" w:sz="8" w:space="0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AE93" w:themeColor="accent6" w:themeTint="BF" w:sz="6" w:space="0"/>
          <w:left w:val="single" w:color="B5AE93" w:themeColor="accent6" w:themeTint="BF" w:sz="8" w:space="0"/>
          <w:bottom w:val="single" w:color="B5AE93" w:themeColor="accent6" w:themeTint="BF" w:sz="8" w:space="0"/>
          <w:right w:val="single" w:color="B5AE93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styleId="SalutationChar" w:customStyle="1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</w:style>
  <w:style w:type="character" w:styleId="SignatureChar" w:customStyle="1">
    <w:name w:val="Signature Char"/>
    <w:basedOn w:val="DefaultParagraphFont"/>
    <w:link w:val="Signature"/>
    <w:uiPriority w:val="9"/>
    <w:rPr>
      <w:kern w:val="20"/>
    </w:rPr>
  </w:style>
  <w:style w:type="character" w:styleId="Strong">
    <w:name w:val="Strong"/>
    <w:basedOn w:val="DefaultParagraphFont"/>
    <w:uiPriority w:val="1"/>
    <w:unhideWhenUsed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pPr>
      <w:numPr>
        <w:ilvl w:val="1"/>
      </w:numPr>
      <w:ind w:left="144" w:right="720"/>
    </w:pPr>
    <w:rPr>
      <w:rFonts w:asciiTheme="majorHAnsi" w:hAnsiTheme="majorHAnsi" w:eastAsiaTheme="majorEastAsia" w:cstheme="majorBidi"/>
      <w:caps/>
      <w:color w:val="7E97AD" w:themeColor="accent1"/>
      <w:sz w:val="64"/>
    </w:rPr>
  </w:style>
  <w:style w:type="character" w:styleId="SubtitleChar" w:customStyle="1">
    <w:name w:val="Subtitle Char"/>
    <w:basedOn w:val="DefaultParagraphFont"/>
    <w:link w:val="Subtitle"/>
    <w:uiPriority w:val="19"/>
    <w:rPr>
      <w:rFonts w:asciiTheme="majorHAnsi" w:hAnsiTheme="majorHAnsi" w:eastAsiaTheme="majorEastAsia" w:cstheme="majorBidi"/>
      <w:caps/>
      <w:color w:val="7E97AD" w:themeColor="accent1"/>
      <w:kern w:val="20"/>
      <w:sz w:val="64"/>
    </w:rPr>
  </w:style>
  <w:style w:type="character" w:styleId="SubtleEmphasis">
    <w:name w:val="Subtle Emphasis"/>
    <w:basedOn w:val="DefaultParagraphFont"/>
    <w:uiPriority w:val="1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unhideWhenUsed/>
    <w:rPr>
      <w:smallCaps/>
      <w:color w:val="CC8E60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line="300" w:lineRule="auto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line="300" w:lineRule="auto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line="300" w:lineRule="auto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line="30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itle">
    <w:name w:val="Title"/>
    <w:basedOn w:val="Normal"/>
    <w:next w:val="Normal"/>
    <w:link w:val="TitleChar"/>
    <w:uiPriority w:val="19"/>
    <w:unhideWhenUsed/>
    <w:qFormat/>
    <w:pPr>
      <w:pBdr>
        <w:top w:val="single" w:color="7E97AD" w:themeColor="accent1" w:sz="4" w:space="10"/>
        <w:left w:val="single" w:color="7E97AD" w:themeColor="accent1" w:sz="4" w:space="5"/>
        <w:bottom w:val="single" w:color="7E97AD" w:themeColor="accent1" w:sz="4" w:space="10"/>
        <w:right w:val="single" w:color="7E97AD" w:themeColor="accent1" w:sz="4" w:space="5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hAnsiTheme="majorHAnsi" w:eastAsiaTheme="majorEastAsia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9"/>
    <w:rPr>
      <w:rFonts w:asciiTheme="majorHAnsi" w:hAnsiTheme="majorHAnsi" w:eastAsiaTheme="majorEastAsia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hAnsiTheme="majorHAnsi" w:eastAsiaTheme="majorEastAsia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styleId="NoSpacingChar" w:customStyle="1">
    <w:name w:val="No Spacing Char"/>
    <w:basedOn w:val="DefaultParagraphFont"/>
    <w:link w:val="NoSpacing"/>
    <w:uiPriority w:val="1"/>
  </w:style>
  <w:style w:type="paragraph" w:styleId="TableHeading" w:customStyle="1">
    <w:name w:val="Table Heading"/>
    <w:basedOn w:val="Normal"/>
    <w:uiPriority w:val="1"/>
    <w:qFormat/>
    <w:pPr>
      <w:keepNext/>
      <w:pBdr>
        <w:top w:val="single" w:color="7E97AD" w:themeColor="accent1" w:sz="4" w:space="1"/>
        <w:left w:val="single" w:color="7E97AD" w:themeColor="accent1" w:sz="4" w:space="6"/>
        <w:bottom w:val="single" w:color="7E97AD" w:themeColor="accent1" w:sz="4" w:space="1"/>
        <w:right w:val="single" w:color="7E97AD" w:themeColor="accent1" w:sz="4" w:space="6"/>
      </w:pBdr>
      <w:shd w:val="clear" w:color="auto" w:fill="7E97AD" w:themeFill="accent1"/>
      <w:spacing w:before="160"/>
      <w:ind w:left="144" w:right="144"/>
    </w:pPr>
    <w:rPr>
      <w:rFonts w:asciiTheme="majorHAnsi" w:hAnsiTheme="majorHAnsi" w:eastAsiaTheme="majorEastAsia" w:cstheme="majorBidi"/>
      <w:caps/>
      <w:color w:val="FFFFFF" w:themeColor="background1"/>
      <w:sz w:val="24"/>
    </w:rPr>
  </w:style>
  <w:style w:type="paragraph" w:styleId="TableTextDecimal" w:customStyle="1">
    <w:name w:val="Table Text Decimal"/>
    <w:basedOn w:val="Normal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styleId="FinancialTable" w:customStyle="1">
    <w:name w:val="Financial Table"/>
    <w:basedOn w:val="TableNormal"/>
    <w:uiPriority w:val="99"/>
    <w:pPr>
      <w:spacing w:after="0" w:line="240" w:lineRule="auto"/>
      <w:ind w:left="144" w:right="144"/>
    </w:p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styleId="AnnualReport" w:customStyle="1">
    <w:name w:val="Annual Report"/>
    <w:uiPriority w:val="99"/>
    <w:pPr>
      <w:numPr>
        <w:numId w:val="17"/>
      </w:numPr>
    </w:pPr>
  </w:style>
  <w:style w:type="paragraph" w:styleId="Abstract" w:customStyle="1">
    <w:name w:val="Abstract"/>
    <w:basedOn w:val="Normal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styleId="TableText" w:customStyle="1">
    <w:name w:val="Table Text"/>
    <w:basedOn w:val="Normal"/>
    <w:uiPriority w:val="9"/>
    <w:qFormat/>
    <w:pPr>
      <w:spacing w:before="60" w:after="60" w:line="240" w:lineRule="auto"/>
      <w:ind w:left="144" w:right="144"/>
    </w:pPr>
  </w:style>
  <w:style w:type="paragraph" w:styleId="TableReverseHeading" w:customStyle="1">
    <w:name w:val="Table Reverse Heading"/>
    <w:basedOn w:val="Normal"/>
    <w:uiPriority w:val="9"/>
    <w:qFormat/>
    <w:pPr>
      <w:spacing w:after="40" w:line="240" w:lineRule="auto"/>
      <w:ind w:left="144" w:right="144"/>
    </w:pPr>
    <w:rPr>
      <w:rFonts w:asciiTheme="majorHAnsi" w:hAnsiTheme="majorHAnsi" w:eastAsiaTheme="majorEastAsia" w:cstheme="majorBidi"/>
      <w:caps/>
      <w:color w:val="FFFFFF" w:themeColor="background1"/>
      <w:sz w:val="24"/>
    </w:rPr>
  </w:style>
  <w:style w:type="paragraph" w:styleId="HeaderShaded" w:customStyle="1">
    <w:name w:val="Header Shaded"/>
    <w:basedOn w:val="Normal"/>
    <w:uiPriority w:val="19"/>
    <w:qFormat/>
    <w:pPr>
      <w:pBdr>
        <w:top w:val="single" w:color="7E97AD" w:themeColor="accent1" w:sz="2" w:space="2"/>
        <w:left w:val="single" w:color="7E97AD" w:themeColor="accent1" w:sz="2" w:space="6"/>
        <w:bottom w:val="single" w:color="7E97AD" w:themeColor="accent1" w:sz="2" w:space="2"/>
        <w:right w:val="single" w:color="7E97AD" w:themeColor="accent1" w:sz="2" w:space="6"/>
      </w:pBdr>
      <w:shd w:val="clear" w:color="auto" w:fill="7E97AD" w:themeFill="accent1"/>
      <w:spacing w:after="0" w:line="240" w:lineRule="auto"/>
      <w:ind w:left="-360" w:right="-360"/>
    </w:pPr>
    <w:rPr>
      <w:rFonts w:asciiTheme="majorHAnsi" w:hAnsiTheme="majorHAnsi" w:eastAsiaTheme="majorEastAsia" w:cstheme="majorBidi"/>
      <w:caps/>
      <w:color w:val="FFFFFF" w:themeColor="background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1.png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github.com/toolmania53-eng/Tool-mania.git" TargetMode="External" Id="rId12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microsoft.com/office/2020/10/relationships/intelligence" Target="intelligence2.xml" Id="rId22" /><Relationship Type="http://schemas.openxmlformats.org/officeDocument/2006/relationships/image" Target="/media/image6.png" Id="rId212331329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port.dotx" TargetMode="External"/></Relationship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C57544-08A9-431D-B7E1-E223A81C4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B524DA-A575-46BB-8E6F-20F5F8EC39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TimelessReport.dotx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Poutu D'arcy Clayton</dc:creator>
  <keywords/>
  <lastModifiedBy>Hiku Barry</lastModifiedBy>
  <revision>29</revision>
  <lastPrinted>2011-08-05T20:35:00.0000000Z</lastPrinted>
  <dcterms:created xsi:type="dcterms:W3CDTF">2026-04-28T21:22:00.0000000Z</dcterms:created>
  <dcterms:modified xsi:type="dcterms:W3CDTF">2026-05-26T22:38:01.1605153Z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