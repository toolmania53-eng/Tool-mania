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257FC" w14:textId="77777777"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w14:paraId="672A6659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3"/>
        <w:gridCol w:w="2423"/>
        <w:gridCol w:w="430"/>
        <w:gridCol w:w="4431"/>
        <w:gridCol w:w="430"/>
        <w:gridCol w:w="4431"/>
      </w:tblGrid>
      <w:tr w:rsidR="0038555C" w:rsidRPr="001C2AEC" w14:paraId="6496B38D" w14:textId="77777777" w:rsidTr="56D7FA25">
        <w:trPr>
          <w:trHeight w:val="432"/>
        </w:trPr>
        <w:tc>
          <w:tcPr>
            <w:tcW w:w="205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D7525DB" w14:textId="6C59CB61" w:rsidR="001C2AEC" w:rsidRPr="001C2AEC" w:rsidRDefault="0038555C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4BDC431F" wp14:editId="3B8521F3">
                  <wp:extent cx="1299845" cy="9237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132" cy="9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3E3BA" w14:textId="77777777" w:rsidR="001C2AEC" w:rsidRPr="001C2AEC" w:rsidRDefault="001C2AEC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0A37501D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597DA9CA" w14:textId="77777777"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5DAB6C7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0EC88E91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38555C" w:rsidRPr="001C2AEC" w14:paraId="02EB378F" w14:textId="77777777" w:rsidTr="56D7FA25">
        <w:trPr>
          <w:trHeight w:val="2204"/>
        </w:trPr>
        <w:tc>
          <w:tcPr>
            <w:tcW w:w="2055" w:type="dxa"/>
            <w:vMerge/>
            <w:vAlign w:val="center"/>
          </w:tcPr>
          <w:p w14:paraId="6A05A80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2457" w:type="dxa"/>
            <w:vMerge/>
            <w:vAlign w:val="center"/>
          </w:tcPr>
          <w:p w14:paraId="5A39BBE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1C8F39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04BDC5A6" w14:textId="51FBFA69" w:rsidR="00474053" w:rsidRDefault="0038555C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Goals</w:t>
            </w:r>
            <w:r w:rsidR="00A40C68">
              <w:rPr>
                <w:color w:val="000000" w:themeColor="text1"/>
              </w:rPr>
              <w:t>:</w:t>
            </w:r>
            <w:r w:rsidR="001E4FD9">
              <w:rPr>
                <w:color w:val="000000" w:themeColor="text1"/>
              </w:rPr>
              <w:t xml:space="preserve"> </w:t>
            </w:r>
            <w:r w:rsidR="003B04FB">
              <w:rPr>
                <w:color w:val="000000" w:themeColor="text1"/>
              </w:rPr>
              <w:t xml:space="preserve">Steady source of consumables and tools for his employees and </w:t>
            </w:r>
            <w:r w:rsidR="00394747">
              <w:rPr>
                <w:color w:val="000000" w:themeColor="text1"/>
              </w:rPr>
              <w:t>apprentices</w:t>
            </w:r>
          </w:p>
          <w:p w14:paraId="1E66E85E" w14:textId="77777777" w:rsidR="00394747" w:rsidRDefault="00394747" w:rsidP="001C2AEC">
            <w:pPr>
              <w:rPr>
                <w:color w:val="000000" w:themeColor="text1"/>
              </w:rPr>
            </w:pPr>
          </w:p>
          <w:p w14:paraId="622266BF" w14:textId="784E2A1D" w:rsidR="00394747" w:rsidRDefault="00394747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Motivation: </w:t>
            </w:r>
            <w:r w:rsidR="00DB55F2">
              <w:rPr>
                <w:color w:val="000000" w:themeColor="text1"/>
              </w:rPr>
              <w:t>George wishes to impart his expertise to his apprentices and employees whilst ensuring they are properly equipped</w:t>
            </w:r>
          </w:p>
          <w:p w14:paraId="72A3D3EC" w14:textId="3DA2C224" w:rsidR="00975A3D" w:rsidRPr="00975A3D" w:rsidRDefault="773CC042" w:rsidP="001C2AEC">
            <w:pPr>
              <w:rPr>
                <w:color w:val="000000" w:themeColor="text1"/>
              </w:rPr>
            </w:pPr>
            <w:r w:rsidRPr="5A5004EA">
              <w:rPr>
                <w:color w:val="000000" w:themeColor="text1"/>
              </w:rPr>
              <w:t xml:space="preserve">  </w:t>
            </w:r>
          </w:p>
        </w:tc>
        <w:tc>
          <w:tcPr>
            <w:tcW w:w="436" w:type="dxa"/>
            <w:vMerge/>
            <w:vAlign w:val="center"/>
          </w:tcPr>
          <w:p w14:paraId="0D0B940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0E864987" w14:textId="086B8211" w:rsidR="00591862" w:rsidRDefault="00E2758B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Setting up a solid resource supply chain for contracts</w:t>
            </w:r>
          </w:p>
          <w:p w14:paraId="2CFC86E0" w14:textId="77777777" w:rsidR="00E2758B" w:rsidRDefault="00E2758B" w:rsidP="001C2AEC">
            <w:pPr>
              <w:rPr>
                <w:color w:val="000000" w:themeColor="text1"/>
              </w:rPr>
            </w:pPr>
          </w:p>
          <w:p w14:paraId="17D3BE01" w14:textId="371ACE3F" w:rsidR="00E2758B" w:rsidRDefault="00D9089F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Finding the correct tools that his employees and apprentices require</w:t>
            </w:r>
          </w:p>
          <w:p w14:paraId="5CC7FB17" w14:textId="77777777" w:rsidR="00591862" w:rsidRDefault="00591862" w:rsidP="001C2AEC">
            <w:pPr>
              <w:rPr>
                <w:color w:val="000000" w:themeColor="text1"/>
              </w:rPr>
            </w:pPr>
          </w:p>
          <w:p w14:paraId="44F466C3" w14:textId="77777777" w:rsidR="00474053" w:rsidRDefault="00474053" w:rsidP="001C2AEC">
            <w:pPr>
              <w:rPr>
                <w:color w:val="000000" w:themeColor="text1"/>
              </w:rPr>
            </w:pPr>
          </w:p>
          <w:p w14:paraId="583CE6CE" w14:textId="77777777" w:rsidR="00474053" w:rsidRDefault="00474053" w:rsidP="001C2AEC">
            <w:pPr>
              <w:rPr>
                <w:color w:val="000000" w:themeColor="text1"/>
              </w:rPr>
            </w:pPr>
          </w:p>
          <w:p w14:paraId="0E27B00A" w14:textId="2E17E392" w:rsidR="00474053" w:rsidRPr="00975A3D" w:rsidRDefault="00474053" w:rsidP="001C2AEC">
            <w:pPr>
              <w:rPr>
                <w:color w:val="000000" w:themeColor="text1"/>
              </w:rPr>
            </w:pPr>
          </w:p>
        </w:tc>
      </w:tr>
      <w:tr w:rsidR="0038555C" w:rsidRPr="001C2AEC" w14:paraId="60061E4C" w14:textId="77777777" w:rsidTr="56D7FA25">
        <w:trPr>
          <w:trHeight w:val="288"/>
        </w:trPr>
        <w:tc>
          <w:tcPr>
            <w:tcW w:w="205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4EAFD9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B94D5A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3DEEC66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656B9A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5FB081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49F31C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38555C" w:rsidRPr="001C2AEC" w14:paraId="5DEB4DBC" w14:textId="77777777" w:rsidTr="56D7FA25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 w:themeFill="accent4"/>
            <w:vAlign w:val="center"/>
          </w:tcPr>
          <w:p w14:paraId="2A63043C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436" w:type="dxa"/>
            <w:vMerge/>
            <w:vAlign w:val="center"/>
          </w:tcPr>
          <w:p w14:paraId="5312826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2486C0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101652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B99056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1299C43A" w14:textId="77777777" w:rsidTr="56D7FA25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4DDBEF00" w14:textId="4F614AA0" w:rsidR="00975A3D" w:rsidRPr="001C2AEC" w:rsidRDefault="008E48F9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Can we fix it? We sure can</w:t>
            </w:r>
            <w:r w:rsidR="0038555C">
              <w:rPr>
                <w:b/>
                <w:bCs/>
                <w:color w:val="000000" w:themeColor="text1"/>
              </w:rPr>
              <w:t>.</w:t>
            </w:r>
            <w:r w:rsidR="00BA2255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436" w:type="dxa"/>
            <w:vMerge/>
            <w:vAlign w:val="center"/>
          </w:tcPr>
          <w:p w14:paraId="3461D77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CF2D8B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0FB7827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FC3994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38555C" w:rsidRPr="001C2AEC" w14:paraId="403E6338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3E051582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436" w:type="dxa"/>
            <w:vMerge/>
            <w:vAlign w:val="center"/>
          </w:tcPr>
          <w:p w14:paraId="0562CB0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4CE0A41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2EBF3C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D98A12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2946DB82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5997CC1D" w14:textId="799174A8" w:rsidR="00975A3D" w:rsidRPr="001C2AEC" w:rsidRDefault="008E48F9" w:rsidP="001C2AEC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George Burnum</w:t>
            </w:r>
          </w:p>
        </w:tc>
        <w:tc>
          <w:tcPr>
            <w:tcW w:w="436" w:type="dxa"/>
            <w:vMerge/>
            <w:vAlign w:val="center"/>
          </w:tcPr>
          <w:p w14:paraId="110FFD3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B69937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3FE9F23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F72F64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38555C" w:rsidRPr="001C2AEC" w14:paraId="2D84B55B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64F815B2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436" w:type="dxa"/>
            <w:vMerge/>
            <w:vAlign w:val="center"/>
          </w:tcPr>
          <w:p w14:paraId="08CE6F91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61CDCEAD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BB9E253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23DE523C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38555C" w:rsidRPr="001C2AEC" w14:paraId="53E3E159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52E56223" w14:textId="2DA32E57" w:rsidR="00975A3D" w:rsidRPr="001C2AEC" w:rsidRDefault="008E48F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58</w:t>
            </w:r>
          </w:p>
        </w:tc>
        <w:tc>
          <w:tcPr>
            <w:tcW w:w="436" w:type="dxa"/>
            <w:vMerge/>
            <w:vAlign w:val="center"/>
          </w:tcPr>
          <w:p w14:paraId="07547A0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5CFAEF5A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vAlign w:val="center"/>
          </w:tcPr>
          <w:p w14:paraId="5043CB0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E43463C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38555C" w:rsidRPr="001C2AEC" w14:paraId="2EDDE16C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7CAB661B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436" w:type="dxa"/>
            <w:vMerge/>
            <w:vAlign w:val="center"/>
          </w:tcPr>
          <w:p w14:paraId="0745931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vAlign w:val="center"/>
          </w:tcPr>
          <w:p w14:paraId="6537F28F" w14:textId="11EC2C41" w:rsidR="00975A3D" w:rsidRPr="00975A3D" w:rsidRDefault="00956DB8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Struggles with </w:t>
            </w:r>
            <w:r w:rsidR="00F82912">
              <w:rPr>
                <w:color w:val="000000" w:themeColor="text1"/>
              </w:rPr>
              <w:t>modern-age technology and environments</w:t>
            </w:r>
            <w:r w:rsidR="001518B6">
              <w:rPr>
                <w:color w:val="000000" w:themeColor="text1"/>
              </w:rPr>
              <w:t xml:space="preserve">, and ever-evolving </w:t>
            </w:r>
            <w:r w:rsidR="00D91F8D">
              <w:rPr>
                <w:color w:val="000000" w:themeColor="text1"/>
              </w:rPr>
              <w:t>Health &amp; Safety Standards and regulations as well as OSHA</w:t>
            </w:r>
          </w:p>
        </w:tc>
        <w:tc>
          <w:tcPr>
            <w:tcW w:w="436" w:type="dxa"/>
            <w:vMerge/>
            <w:vAlign w:val="center"/>
          </w:tcPr>
          <w:p w14:paraId="6DFB9E2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C18A282" w14:textId="1FCEDDA3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70DF9E56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44E871BC" w14:textId="7B6B794F" w:rsidR="00975A3D" w:rsidRPr="001C2AEC" w:rsidRDefault="008E48F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male</w:t>
            </w:r>
          </w:p>
        </w:tc>
        <w:tc>
          <w:tcPr>
            <w:tcW w:w="436" w:type="dxa"/>
            <w:vMerge/>
            <w:vAlign w:val="center"/>
          </w:tcPr>
          <w:p w14:paraId="144A5D2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38610E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37805D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463F29E8" w14:textId="0864310D" w:rsidR="00975A3D" w:rsidRPr="001C2AEC" w:rsidRDefault="00975A3D" w:rsidP="5A5004EA">
            <w:pPr>
              <w:rPr>
                <w:b/>
                <w:bCs/>
                <w:color w:val="000000" w:themeColor="text1"/>
              </w:rPr>
            </w:pPr>
          </w:p>
        </w:tc>
      </w:tr>
      <w:tr w:rsidR="0038555C" w:rsidRPr="001C2AEC" w14:paraId="01A75087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2D4563F3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436" w:type="dxa"/>
            <w:vMerge/>
            <w:vAlign w:val="center"/>
          </w:tcPr>
          <w:p w14:paraId="3B7B4B8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A0FF5F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630AD6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1C5ADDBF" w14:textId="7D065578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61829076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2BA226A1" w14:textId="7DC5B6AE" w:rsidR="00975A3D" w:rsidRPr="001C2AEC" w:rsidRDefault="0E52CD1D" w:rsidP="00975A3D">
            <w:pPr>
              <w:rPr>
                <w:noProof/>
                <w:color w:val="000000" w:themeColor="text1"/>
              </w:rPr>
            </w:pPr>
            <w:r w:rsidRPr="5A5004EA">
              <w:rPr>
                <w:noProof/>
                <w:color w:val="000000" w:themeColor="text1"/>
              </w:rPr>
              <w:t>NZ</w:t>
            </w:r>
          </w:p>
        </w:tc>
        <w:tc>
          <w:tcPr>
            <w:tcW w:w="436" w:type="dxa"/>
            <w:vMerge/>
            <w:vAlign w:val="center"/>
          </w:tcPr>
          <w:p w14:paraId="17AD93B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DE4B5B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6204FF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2DBF0D7D" w14:textId="1BF48986" w:rsidR="00975A3D" w:rsidRPr="001C2AEC" w:rsidRDefault="00975A3D" w:rsidP="5A5004EA">
            <w:pPr>
              <w:rPr>
                <w:b/>
                <w:bCs/>
                <w:color w:val="000000" w:themeColor="text1"/>
              </w:rPr>
            </w:pPr>
          </w:p>
        </w:tc>
      </w:tr>
      <w:tr w:rsidR="0038555C" w:rsidRPr="001C2AEC" w14:paraId="163C267C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6C336038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436" w:type="dxa"/>
            <w:vMerge/>
            <w:vAlign w:val="center"/>
          </w:tcPr>
          <w:p w14:paraId="6B62F1B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2F2C34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80A4E5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287F93A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975A3D" w:rsidRPr="001C2AEC" w14:paraId="19219836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296FEF7D" w14:textId="709A0D0F" w:rsidR="00975A3D" w:rsidRPr="001C2AEC" w:rsidRDefault="008E48F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Contract</w:t>
            </w:r>
            <w:r w:rsidR="00A40C68">
              <w:rPr>
                <w:noProof/>
                <w:color w:val="000000" w:themeColor="text1"/>
              </w:rPr>
              <w:t>ing</w:t>
            </w:r>
          </w:p>
        </w:tc>
        <w:tc>
          <w:tcPr>
            <w:tcW w:w="436" w:type="dxa"/>
            <w:vMerge/>
            <w:vAlign w:val="center"/>
          </w:tcPr>
          <w:p w14:paraId="7194DBD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69D0D3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4CD245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1231BE67" w14:textId="0B70D394" w:rsidR="00975A3D" w:rsidRPr="001C2AEC" w:rsidRDefault="004C36E9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Conventions and meets for carpentry</w:t>
            </w:r>
            <w:r w:rsidR="000302A2">
              <w:rPr>
                <w:b/>
                <w:bCs/>
                <w:color w:val="000000" w:themeColor="text1"/>
              </w:rPr>
              <w:t>, etc.</w:t>
            </w:r>
          </w:p>
        </w:tc>
      </w:tr>
      <w:tr w:rsidR="0038555C" w:rsidRPr="001C2AEC" w14:paraId="5572C208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45CD8191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436" w:type="dxa"/>
            <w:vMerge/>
            <w:vAlign w:val="center"/>
          </w:tcPr>
          <w:p w14:paraId="36FEB5B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0D7AA6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7196D06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EA00D0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975A3D" w:rsidRPr="001C2AEC" w14:paraId="34FF1C98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6D072C0D" w14:textId="1C4CC4F5" w:rsidR="00975A3D" w:rsidRPr="001C2AEC" w:rsidRDefault="00A40C68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Journeyman</w:t>
            </w:r>
          </w:p>
        </w:tc>
        <w:tc>
          <w:tcPr>
            <w:tcW w:w="436" w:type="dxa"/>
            <w:vMerge/>
            <w:vAlign w:val="center"/>
          </w:tcPr>
          <w:p w14:paraId="48A2191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BD18F9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238601F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0F3CABC7" w14:textId="09601585" w:rsidR="00975A3D" w:rsidRPr="001C2AEC" w:rsidRDefault="000302A2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Veteran acquaintances in the industry</w:t>
            </w:r>
          </w:p>
        </w:tc>
      </w:tr>
      <w:tr w:rsidR="0038555C" w:rsidRPr="001C2AEC" w14:paraId="6088FFAC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08354FF1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436" w:type="dxa"/>
            <w:vMerge/>
            <w:vAlign w:val="center"/>
          </w:tcPr>
          <w:p w14:paraId="5B08B5D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6DEB4A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0AD9C6F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B0A245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975A3D" w:rsidRPr="001C2AEC" w14:paraId="4B1F511A" w14:textId="77777777" w:rsidTr="56D7FA25">
        <w:trPr>
          <w:trHeight w:val="432"/>
        </w:trPr>
        <w:tc>
          <w:tcPr>
            <w:tcW w:w="4512" w:type="dxa"/>
            <w:gridSpan w:val="2"/>
            <w:vAlign w:val="center"/>
          </w:tcPr>
          <w:p w14:paraId="65F9C3DC" w14:textId="6521659A" w:rsidR="00975A3D" w:rsidRPr="001C2AEC" w:rsidRDefault="00B37F29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Qual</w:t>
            </w:r>
            <w:r w:rsidR="00F2479F">
              <w:rPr>
                <w:noProof/>
                <w:color w:val="000000" w:themeColor="text1"/>
              </w:rPr>
              <w:t>ifed Journeyman</w:t>
            </w:r>
          </w:p>
        </w:tc>
        <w:tc>
          <w:tcPr>
            <w:tcW w:w="436" w:type="dxa"/>
            <w:vMerge/>
            <w:vAlign w:val="center"/>
          </w:tcPr>
          <w:p w14:paraId="5023141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F3B140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62C75D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64355AD" w14:textId="06BA76E0" w:rsidR="00975A3D" w:rsidRPr="001C2AEC" w:rsidRDefault="004707D5" w:rsidP="5A5004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Carpentry magazines, etc.</w:t>
            </w:r>
          </w:p>
        </w:tc>
      </w:tr>
      <w:tr w:rsidR="0038555C" w:rsidRPr="001C2AEC" w14:paraId="0BEF54B9" w14:textId="77777777" w:rsidTr="56D7FA25">
        <w:trPr>
          <w:trHeight w:val="288"/>
        </w:trPr>
        <w:tc>
          <w:tcPr>
            <w:tcW w:w="4512" w:type="dxa"/>
            <w:gridSpan w:val="2"/>
            <w:shd w:val="clear" w:color="auto" w:fill="FFC000" w:themeFill="accent4"/>
            <w:vAlign w:val="center"/>
          </w:tcPr>
          <w:p w14:paraId="5CBEB7D4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</w:p>
        </w:tc>
        <w:tc>
          <w:tcPr>
            <w:tcW w:w="436" w:type="dxa"/>
            <w:vMerge/>
            <w:vAlign w:val="center"/>
          </w:tcPr>
          <w:p w14:paraId="1A96511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DF4E37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4FB30F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3F199A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</w:tbl>
    <w:p w14:paraId="1DA6542E" w14:textId="471C1D8D" w:rsidR="00560932" w:rsidRDefault="003722AB" w:rsidP="00D4300C">
      <w:pPr>
        <w:rPr>
          <w:noProof/>
        </w:rPr>
        <w:sectPr w:rsidR="00560932" w:rsidSect="0024515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531" w:right="720" w:bottom="720" w:left="720" w:header="720" w:footer="720" w:gutter="0"/>
          <w:cols w:space="720"/>
          <w:docGrid w:linePitch="360"/>
        </w:sectPr>
      </w:pPr>
      <w:r>
        <w:rPr>
          <w:noProof/>
        </w:rPr>
        <w:lastRenderedPageBreak/>
        <w:t xml:space="preserve">$149,000 - $158,000                                </w:t>
      </w:r>
      <w:r w:rsidR="02A11CC3" w:rsidRPr="5A5004EA">
        <w:rPr>
          <w:noProof/>
        </w:rPr>
        <w:t xml:space="preserve">                                                                                                                                                 </w:t>
      </w:r>
    </w:p>
    <w:p w14:paraId="3041E394" w14:textId="77777777" w:rsidR="006B5ECE" w:rsidRPr="00491059" w:rsidRDefault="006B5ECE" w:rsidP="008B73DB"/>
    <w:sectPr w:rsidR="006B5ECE" w:rsidRPr="00491059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70F9E" w14:textId="77777777" w:rsidR="009159A5" w:rsidRDefault="009159A5" w:rsidP="00D4300C">
      <w:r>
        <w:separator/>
      </w:r>
    </w:p>
  </w:endnote>
  <w:endnote w:type="continuationSeparator" w:id="0">
    <w:p w14:paraId="05FE4D78" w14:textId="77777777" w:rsidR="009159A5" w:rsidRDefault="009159A5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36B14E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126E5D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11D2A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6D796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C982C" w14:textId="77777777" w:rsidR="009159A5" w:rsidRDefault="009159A5" w:rsidP="00D4300C">
      <w:r>
        <w:separator/>
      </w:r>
    </w:p>
  </w:footnote>
  <w:footnote w:type="continuationSeparator" w:id="0">
    <w:p w14:paraId="3C0FCCFE" w14:textId="77777777" w:rsidR="009159A5" w:rsidRDefault="009159A5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B00AE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93A62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831B3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8"/>
  </w:num>
  <w:num w:numId="13">
    <w:abstractNumId w:val="27"/>
  </w:num>
  <w:num w:numId="14">
    <w:abstractNumId w:val="17"/>
  </w:num>
  <w:num w:numId="15">
    <w:abstractNumId w:val="14"/>
  </w:num>
  <w:num w:numId="16">
    <w:abstractNumId w:val="18"/>
  </w:num>
  <w:num w:numId="17">
    <w:abstractNumId w:val="24"/>
  </w:num>
  <w:num w:numId="18">
    <w:abstractNumId w:val="23"/>
  </w:num>
  <w:num w:numId="19">
    <w:abstractNumId w:val="11"/>
  </w:num>
  <w:num w:numId="20">
    <w:abstractNumId w:val="12"/>
  </w:num>
  <w:num w:numId="21">
    <w:abstractNumId w:val="20"/>
  </w:num>
  <w:num w:numId="22">
    <w:abstractNumId w:val="15"/>
  </w:num>
  <w:num w:numId="23">
    <w:abstractNumId w:val="13"/>
  </w:num>
  <w:num w:numId="24">
    <w:abstractNumId w:val="10"/>
  </w:num>
  <w:num w:numId="25">
    <w:abstractNumId w:val="21"/>
  </w:num>
  <w:num w:numId="26">
    <w:abstractNumId w:val="22"/>
  </w:num>
  <w:num w:numId="27">
    <w:abstractNumId w:val="26"/>
  </w:num>
  <w:num w:numId="28">
    <w:abstractNumId w:val="29"/>
  </w:num>
  <w:num w:numId="29">
    <w:abstractNumId w:val="16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02A2"/>
    <w:rsid w:val="00031AF7"/>
    <w:rsid w:val="00056E4C"/>
    <w:rsid w:val="00062BFE"/>
    <w:rsid w:val="00082A3A"/>
    <w:rsid w:val="00084DC9"/>
    <w:rsid w:val="000B3AA5"/>
    <w:rsid w:val="000C200B"/>
    <w:rsid w:val="000D0112"/>
    <w:rsid w:val="000D5F7F"/>
    <w:rsid w:val="000E139B"/>
    <w:rsid w:val="000E7AF5"/>
    <w:rsid w:val="000F6F8D"/>
    <w:rsid w:val="00111C4F"/>
    <w:rsid w:val="00121D51"/>
    <w:rsid w:val="001472A1"/>
    <w:rsid w:val="00151689"/>
    <w:rsid w:val="001518B6"/>
    <w:rsid w:val="00177F32"/>
    <w:rsid w:val="001962A6"/>
    <w:rsid w:val="00197E3B"/>
    <w:rsid w:val="001C28B8"/>
    <w:rsid w:val="001C2AEC"/>
    <w:rsid w:val="001C7751"/>
    <w:rsid w:val="001D1964"/>
    <w:rsid w:val="001D76FF"/>
    <w:rsid w:val="001E4FD9"/>
    <w:rsid w:val="00226D0B"/>
    <w:rsid w:val="00245159"/>
    <w:rsid w:val="00247CBE"/>
    <w:rsid w:val="002507EE"/>
    <w:rsid w:val="0025708E"/>
    <w:rsid w:val="002A17D8"/>
    <w:rsid w:val="002A45FC"/>
    <w:rsid w:val="002B5D26"/>
    <w:rsid w:val="002D38C6"/>
    <w:rsid w:val="002E4407"/>
    <w:rsid w:val="002F2C0D"/>
    <w:rsid w:val="002F39CD"/>
    <w:rsid w:val="00303C60"/>
    <w:rsid w:val="00341A03"/>
    <w:rsid w:val="00343CF7"/>
    <w:rsid w:val="0036274A"/>
    <w:rsid w:val="0036595F"/>
    <w:rsid w:val="003722AB"/>
    <w:rsid w:val="003758D7"/>
    <w:rsid w:val="00376B04"/>
    <w:rsid w:val="0038555C"/>
    <w:rsid w:val="00391685"/>
    <w:rsid w:val="00394747"/>
    <w:rsid w:val="00394B8A"/>
    <w:rsid w:val="003A167F"/>
    <w:rsid w:val="003B04FB"/>
    <w:rsid w:val="003C25DB"/>
    <w:rsid w:val="003D28EE"/>
    <w:rsid w:val="003D437A"/>
    <w:rsid w:val="003F0051"/>
    <w:rsid w:val="003F787D"/>
    <w:rsid w:val="00413F53"/>
    <w:rsid w:val="00422668"/>
    <w:rsid w:val="00434271"/>
    <w:rsid w:val="00454594"/>
    <w:rsid w:val="0045552B"/>
    <w:rsid w:val="004630AB"/>
    <w:rsid w:val="0046621C"/>
    <w:rsid w:val="004707D5"/>
    <w:rsid w:val="00474053"/>
    <w:rsid w:val="00482909"/>
    <w:rsid w:val="00491059"/>
    <w:rsid w:val="00492BF1"/>
    <w:rsid w:val="00493BCE"/>
    <w:rsid w:val="004952F9"/>
    <w:rsid w:val="004B4C32"/>
    <w:rsid w:val="004C36E9"/>
    <w:rsid w:val="004D59AF"/>
    <w:rsid w:val="004E7C78"/>
    <w:rsid w:val="00512412"/>
    <w:rsid w:val="00531F82"/>
    <w:rsid w:val="00547183"/>
    <w:rsid w:val="00557C38"/>
    <w:rsid w:val="00560932"/>
    <w:rsid w:val="00571109"/>
    <w:rsid w:val="00585DBD"/>
    <w:rsid w:val="00591862"/>
    <w:rsid w:val="005A2BD6"/>
    <w:rsid w:val="005B0B4C"/>
    <w:rsid w:val="005B1D94"/>
    <w:rsid w:val="005B2E0A"/>
    <w:rsid w:val="005B7C30"/>
    <w:rsid w:val="005C1013"/>
    <w:rsid w:val="005E2CD8"/>
    <w:rsid w:val="005F5ABE"/>
    <w:rsid w:val="005F6102"/>
    <w:rsid w:val="006037AE"/>
    <w:rsid w:val="00614981"/>
    <w:rsid w:val="00654470"/>
    <w:rsid w:val="00691D78"/>
    <w:rsid w:val="006B150D"/>
    <w:rsid w:val="006B5ECE"/>
    <w:rsid w:val="006B6267"/>
    <w:rsid w:val="006C1052"/>
    <w:rsid w:val="006C66DE"/>
    <w:rsid w:val="006D36F2"/>
    <w:rsid w:val="006D37D8"/>
    <w:rsid w:val="006D6888"/>
    <w:rsid w:val="006E2D2B"/>
    <w:rsid w:val="00705B30"/>
    <w:rsid w:val="007111E4"/>
    <w:rsid w:val="00714325"/>
    <w:rsid w:val="00731D21"/>
    <w:rsid w:val="00754D1F"/>
    <w:rsid w:val="00756B3B"/>
    <w:rsid w:val="00774101"/>
    <w:rsid w:val="0078197E"/>
    <w:rsid w:val="0078273A"/>
    <w:rsid w:val="007874B8"/>
    <w:rsid w:val="007919FA"/>
    <w:rsid w:val="007A782A"/>
    <w:rsid w:val="007B7937"/>
    <w:rsid w:val="007F08AA"/>
    <w:rsid w:val="008024FC"/>
    <w:rsid w:val="0081690B"/>
    <w:rsid w:val="00827F6D"/>
    <w:rsid w:val="008350B3"/>
    <w:rsid w:val="00842C6B"/>
    <w:rsid w:val="00863730"/>
    <w:rsid w:val="00882563"/>
    <w:rsid w:val="00896E33"/>
    <w:rsid w:val="008B73DB"/>
    <w:rsid w:val="008C027C"/>
    <w:rsid w:val="008C59BA"/>
    <w:rsid w:val="008D5BD1"/>
    <w:rsid w:val="008E48F9"/>
    <w:rsid w:val="008E525C"/>
    <w:rsid w:val="008F0F82"/>
    <w:rsid w:val="009152A8"/>
    <w:rsid w:val="009159A5"/>
    <w:rsid w:val="009212F2"/>
    <w:rsid w:val="00942BD8"/>
    <w:rsid w:val="00951F56"/>
    <w:rsid w:val="00956DB8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C7C1B"/>
    <w:rsid w:val="009E31FD"/>
    <w:rsid w:val="009E71D3"/>
    <w:rsid w:val="009F028C"/>
    <w:rsid w:val="009F3EC8"/>
    <w:rsid w:val="00A06691"/>
    <w:rsid w:val="00A12C16"/>
    <w:rsid w:val="00A2037C"/>
    <w:rsid w:val="00A245E9"/>
    <w:rsid w:val="00A40C68"/>
    <w:rsid w:val="00A5156E"/>
    <w:rsid w:val="00A6224F"/>
    <w:rsid w:val="00A6738D"/>
    <w:rsid w:val="00A673D8"/>
    <w:rsid w:val="00A931CB"/>
    <w:rsid w:val="00A95536"/>
    <w:rsid w:val="00AB1F2A"/>
    <w:rsid w:val="00AE1A89"/>
    <w:rsid w:val="00AE6313"/>
    <w:rsid w:val="00B307B3"/>
    <w:rsid w:val="00B37F29"/>
    <w:rsid w:val="00B671EE"/>
    <w:rsid w:val="00B8500C"/>
    <w:rsid w:val="00B850F5"/>
    <w:rsid w:val="00B973A8"/>
    <w:rsid w:val="00BA1CA5"/>
    <w:rsid w:val="00BA2255"/>
    <w:rsid w:val="00BC38F6"/>
    <w:rsid w:val="00BC6CCF"/>
    <w:rsid w:val="00BC7F9D"/>
    <w:rsid w:val="00C12C0B"/>
    <w:rsid w:val="00C12EA4"/>
    <w:rsid w:val="00C425A7"/>
    <w:rsid w:val="00C479CE"/>
    <w:rsid w:val="00C55128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C7345"/>
    <w:rsid w:val="00CD3675"/>
    <w:rsid w:val="00CD426A"/>
    <w:rsid w:val="00CD579B"/>
    <w:rsid w:val="00CE296F"/>
    <w:rsid w:val="00D022DF"/>
    <w:rsid w:val="00D147A9"/>
    <w:rsid w:val="00D2319A"/>
    <w:rsid w:val="00D2644E"/>
    <w:rsid w:val="00D26580"/>
    <w:rsid w:val="00D2A8FD"/>
    <w:rsid w:val="00D4300C"/>
    <w:rsid w:val="00D60874"/>
    <w:rsid w:val="00D660EC"/>
    <w:rsid w:val="00D675F4"/>
    <w:rsid w:val="00D82ADF"/>
    <w:rsid w:val="00D9089F"/>
    <w:rsid w:val="00D90B36"/>
    <w:rsid w:val="00D91F8D"/>
    <w:rsid w:val="00D9494A"/>
    <w:rsid w:val="00DA3D45"/>
    <w:rsid w:val="00DB1AE1"/>
    <w:rsid w:val="00DB55F2"/>
    <w:rsid w:val="00DC681D"/>
    <w:rsid w:val="00DD3895"/>
    <w:rsid w:val="00DF07A9"/>
    <w:rsid w:val="00DF563A"/>
    <w:rsid w:val="00E00A5A"/>
    <w:rsid w:val="00E16BF4"/>
    <w:rsid w:val="00E17836"/>
    <w:rsid w:val="00E2758B"/>
    <w:rsid w:val="00E62BF6"/>
    <w:rsid w:val="00E82CFE"/>
    <w:rsid w:val="00E8348B"/>
    <w:rsid w:val="00E83F63"/>
    <w:rsid w:val="00E85774"/>
    <w:rsid w:val="00E85804"/>
    <w:rsid w:val="00E90451"/>
    <w:rsid w:val="00EA4242"/>
    <w:rsid w:val="00EB23F8"/>
    <w:rsid w:val="00EF654B"/>
    <w:rsid w:val="00EF69B2"/>
    <w:rsid w:val="00F2479F"/>
    <w:rsid w:val="00F51467"/>
    <w:rsid w:val="00F51D11"/>
    <w:rsid w:val="00F60090"/>
    <w:rsid w:val="00F61C92"/>
    <w:rsid w:val="00F7606F"/>
    <w:rsid w:val="00F77815"/>
    <w:rsid w:val="00F82912"/>
    <w:rsid w:val="00F85E87"/>
    <w:rsid w:val="00F90516"/>
    <w:rsid w:val="00FB4C7E"/>
    <w:rsid w:val="00FE6D48"/>
    <w:rsid w:val="00FF51C2"/>
    <w:rsid w:val="00FF79ED"/>
    <w:rsid w:val="00FF7C4B"/>
    <w:rsid w:val="02A11CC3"/>
    <w:rsid w:val="04291304"/>
    <w:rsid w:val="0447492A"/>
    <w:rsid w:val="04EEC705"/>
    <w:rsid w:val="061630B3"/>
    <w:rsid w:val="0758C0FB"/>
    <w:rsid w:val="09832CE4"/>
    <w:rsid w:val="0A78B310"/>
    <w:rsid w:val="0E52CD1D"/>
    <w:rsid w:val="1735FBFB"/>
    <w:rsid w:val="173A81F7"/>
    <w:rsid w:val="18E0410E"/>
    <w:rsid w:val="1A556654"/>
    <w:rsid w:val="1BD98944"/>
    <w:rsid w:val="1E6793D2"/>
    <w:rsid w:val="20C04244"/>
    <w:rsid w:val="21BB2047"/>
    <w:rsid w:val="22A2AED0"/>
    <w:rsid w:val="2447FEB9"/>
    <w:rsid w:val="24D46639"/>
    <w:rsid w:val="25D1F456"/>
    <w:rsid w:val="2916FC94"/>
    <w:rsid w:val="2AEA9658"/>
    <w:rsid w:val="362C23E9"/>
    <w:rsid w:val="3731D49F"/>
    <w:rsid w:val="374310B5"/>
    <w:rsid w:val="39D63A89"/>
    <w:rsid w:val="3A5C2517"/>
    <w:rsid w:val="3BC4BDC1"/>
    <w:rsid w:val="3BCDB33C"/>
    <w:rsid w:val="3DEC4840"/>
    <w:rsid w:val="40210C2F"/>
    <w:rsid w:val="4168BF06"/>
    <w:rsid w:val="42C5FB45"/>
    <w:rsid w:val="42F93A64"/>
    <w:rsid w:val="4393AE70"/>
    <w:rsid w:val="43D8FD0A"/>
    <w:rsid w:val="4457DA6A"/>
    <w:rsid w:val="460D906E"/>
    <w:rsid w:val="4E07499C"/>
    <w:rsid w:val="4FAD8C70"/>
    <w:rsid w:val="501B76D5"/>
    <w:rsid w:val="50D27FE3"/>
    <w:rsid w:val="56D7FA25"/>
    <w:rsid w:val="58246876"/>
    <w:rsid w:val="5A5004EA"/>
    <w:rsid w:val="6387516E"/>
    <w:rsid w:val="64078367"/>
    <w:rsid w:val="65AEDBA3"/>
    <w:rsid w:val="662D05A3"/>
    <w:rsid w:val="6C8002B0"/>
    <w:rsid w:val="6F5A31E1"/>
    <w:rsid w:val="70EF5196"/>
    <w:rsid w:val="71C32EE9"/>
    <w:rsid w:val="724FEB96"/>
    <w:rsid w:val="7341826E"/>
    <w:rsid w:val="75048F10"/>
    <w:rsid w:val="773CC042"/>
    <w:rsid w:val="78BB4828"/>
    <w:rsid w:val="7924AD8D"/>
    <w:rsid w:val="7AFBA7CB"/>
    <w:rsid w:val="7D9D5EAF"/>
    <w:rsid w:val="7E3AD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73F196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fi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IC-Buyer-Persona-Worksheet-9425_WORD.dotx</Template>
  <TotalTime>55</TotalTime>
  <Pages>3</Pages>
  <Words>181</Words>
  <Characters>1033</Characters>
  <Application>Microsoft Office Word</Application>
  <DocSecurity>0</DocSecurity>
  <Lines>8</Lines>
  <Paragraphs>2</Paragraphs>
  <ScaleCrop>false</ScaleCrop>
  <Manager/>
  <Company>Microsoft Corporation</Company>
  <LinksUpToDate>false</LinksUpToDate>
  <CharactersWithSpaces>1212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Hiku Barry</cp:lastModifiedBy>
  <cp:revision>58</cp:revision>
  <cp:lastPrinted>2026-05-14T10:41:00Z</cp:lastPrinted>
  <dcterms:created xsi:type="dcterms:W3CDTF">2021-08-06T08:02:00Z</dcterms:created>
  <dcterms:modified xsi:type="dcterms:W3CDTF">2026-06-03T01:22:00Z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