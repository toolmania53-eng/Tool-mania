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noProof/>
        </w:rPr>
        <w:id w:val="-1724750495"/>
        <w:docPartObj>
          <w:docPartGallery w:val="Cover Pages"/>
          <w:docPartUnique/>
        </w:docPartObj>
      </w:sdtPr>
      <w:sdtContent>
        <w:p w:rsidR="00CA6D2A" w:rsidRDefault="00C10CBC" w14:paraId="59C8880C" w14:textId="3B519E79">
          <w:pPr>
            <w:rPr>
              <w:noProof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8" behindDoc="0" locked="0" layoutInCell="1" allowOverlap="1" wp14:anchorId="52D556A6" wp14:editId="5D6A0EC5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722630</wp:posOffset>
                        </wp:positionH>
                      </mc:Fallback>
                    </mc:AlternateContent>
                    <wp:positionV relativeFrom="margin">
                      <wp:align>bottom</wp:align>
                    </wp:positionV>
                    <wp:extent cx="5791200" cy="6210300"/>
                    <wp:effectExtent l="0" t="0" r="19050" b="0"/>
                    <wp:wrapTopAndBottom/>
                    <wp:docPr id="6" name="Text Box 6" descr="Title, Subtitle, and Abstract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91200" cy="6210300"/>
                              <a:chOff x="0" y="0"/>
                              <a:chExt cx="5791200" cy="6210300"/>
                            </a:xfrm>
                          </wpg:grpSpPr>
                          <wps:wsp>
                            <wps:cNvPr id="2125175039" name="Rectangle 2125175039"/>
                            <wps:cNvSpPr/>
                            <wps:spPr>
                              <a:xfrm>
                                <a:off x="0" y="0"/>
                                <a:ext cx="5791200" cy="6210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76A49" w:rsidP="00564FA7" w:rsidRDefault="00F76A49" w14:paraId="1AECE1F7" w14:textId="77777777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" w:hAnsi="Cambria" w:eastAsia="Cambria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</w:rPr>
                                    <w:t>2026</w:t>
                                  </w:r>
                                </w:p>
                                <w:p w:rsidR="00BF08A9" w:rsidP="00BF08A9" w:rsidRDefault="00BF08A9" w14:paraId="0CA56F31" w14:textId="77777777">
                                  <w:pPr>
                                    <w:spacing w:line="276" w:lineRule="auto"/>
                                    <w:rPr>
                                      <w:rFonts w:ascii="Cambria" w:hAnsi="Cambria" w:eastAsia="Cambria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</w:rPr>
                                    <w:t>[You can add an abstract or other key statement here. An abstract is typically a short summary of the document content.]</w:t>
                                  </w:r>
                                </w:p>
                              </w:txbxContent>
                            </wps:txbx>
                            <wps:bodyPr spcFirstLastPara="0" wrap="square" lIns="0" tIns="0" rIns="0" bIns="0" anchor="b">
                              <a:noAutofit/>
                            </wps:bodyPr>
                          </wps:wsp>
                          <wps:wsp>
                            <wps:cNvPr id="1738440949" name="Rectangle 1738440949"/>
                            <wps:cNvSpPr/>
                            <wps:spPr>
                              <a:xfrm>
                                <a:off x="7620" y="1741170"/>
                                <a:ext cx="5775960" cy="272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4472C4"/>
                                </a:solidFill>
                              </a:ln>
                            </wps:spPr>
                            <wps:txbx>
                              <w:txbxContent>
                                <w:p w:rsidR="00BF08A9" w:rsidP="00BF08A9" w:rsidRDefault="00865218" w14:paraId="3EE7EB0D" w14:textId="08AF35EA">
                                  <w:pPr>
                                    <w:spacing w:line="276" w:lineRule="auto"/>
                                    <w:rPr>
                                      <w:rFonts w:ascii="Cambria" w:hAnsi="Cambria" w:eastAsia="Cambria"/>
                                      <w:color w:val="000000"/>
                                      <w:kern w:val="0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000000"/>
                                      <w:sz w:val="96"/>
                                      <w:szCs w:val="96"/>
                                    </w:rPr>
                                    <w:t>Iteration 1</w:t>
                                  </w:r>
                                  <w:r w:rsidR="008D62A4">
                                    <w:rPr>
                                      <w:rFonts w:ascii="Cambria" w:hAnsi="Cambria" w:eastAsia="Cambria"/>
                                      <w:color w:val="000000"/>
                                      <w:sz w:val="96"/>
                                      <w:szCs w:val="96"/>
                                    </w:rPr>
                                    <w:t xml:space="preserve">: </w:t>
                                  </w:r>
                                  <w:r w:rsidR="00BF08A9">
                                    <w:rPr>
                                      <w:rFonts w:ascii="Cambria" w:hAnsi="Cambria" w:eastAsia="Cambria"/>
                                      <w:color w:val="000000"/>
                                      <w:sz w:val="96"/>
                                      <w:szCs w:val="96"/>
                                    </w:rPr>
                                    <w:t>Progress Report</w:t>
                                  </w:r>
                                </w:p>
                              </w:txbxContent>
                            </wps:txbx>
                            <wps:bodyPr anchor="t"/>
                          </wps:wsp>
                        </wpg:wg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85000</wp14:pctHeight>
                    </wp14:sizeRelV>
                  </wp:anchor>
                </w:drawing>
              </mc:Choice>
              <mc:Fallback>
                <w:pict>
                  <v:group id="Text Box 6" style="position:absolute;margin-left:0;margin-top:0;width:456pt;height:489pt;z-index:251658248;mso-width-percent:1000;mso-height-percent:850;mso-left-percent:93;mso-position-horizontal-relative:page;mso-position-vertical:bottom;mso-position-vertical-relative:margin;mso-width-percent:1000;mso-height-percent:850;mso-left-percent:93;mso-width-relative:margin;mso-height-relative:margin" alt="Title, Subtitle, and Abstract" coordsize="57912,62103" o:spid="_x0000_s1026" w14:anchorId="52D556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">
                    <v:rect id="Rectangle 2125175039" style="position:absolute;width:57912;height:62103;visibility:visible;mso-wrap-style:square;v-text-anchor:bottom" o:spid="_x0000_s1027" filled="f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">
                      <v:textbox inset="0,0,0,0">
                        <w:txbxContent>
                          <w:p w:rsidR="00F76A49" w:rsidP="00564FA7" w:rsidRDefault="00F76A49" w14:paraId="1AECE1F7" w14:textId="77777777">
                            <w:pPr>
                              <w:spacing w:line="276" w:lineRule="auto"/>
                              <w:jc w:val="center"/>
                              <w:rPr>
                                <w:rFonts w:ascii="Cambria" w:hAnsi="Cambria" w:eastAsia="Cambria"/>
                                <w:kern w:val="0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</w:rPr>
                              <w:t>2026</w:t>
                            </w:r>
                          </w:p>
                          <w:p w:rsidR="00BF08A9" w:rsidP="00BF08A9" w:rsidRDefault="00BF08A9" w14:paraId="0CA56F31" w14:textId="77777777">
                            <w:pPr>
                              <w:spacing w:line="276" w:lineRule="auto"/>
                              <w:rPr>
                                <w:rFonts w:ascii="Cambria" w:hAnsi="Cambria" w:eastAsia="Cambria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</w:rPr>
                              <w:t>[You can add an abstract or other key statement here. An abstract is typically a short summary of the document content.]</w:t>
                            </w:r>
                          </w:p>
                        </w:txbxContent>
                      </v:textbox>
                    </v:rect>
                    <v:rect id="Rectangle 1738440949" style="position:absolute;left:76;top:17411;width:57759;height:27280;visibility:visible;mso-wrap-style:square;v-text-anchor:top" o:spid="_x0000_s1028" fillcolor="#0070c0" strokecolor="#4472c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">
                      <v:textbox>
                        <w:txbxContent>
                          <w:p w:rsidR="00BF08A9" w:rsidP="00BF08A9" w:rsidRDefault="00865218" w14:paraId="3EE7EB0D" w14:textId="08AF35EA">
                            <w:pPr>
                              <w:spacing w:line="276" w:lineRule="auto"/>
                              <w:rPr>
                                <w:rFonts w:ascii="Cambria" w:hAnsi="Cambria" w:eastAsia="Cambria"/>
                                <w:color w:val="000000"/>
                                <w:kern w:val="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  <w:color w:val="000000"/>
                                <w:sz w:val="96"/>
                                <w:szCs w:val="96"/>
                              </w:rPr>
                              <w:t>Iteration 1</w:t>
                            </w:r>
                            <w:r w:rsidR="008D62A4">
                              <w:rPr>
                                <w:rFonts w:ascii="Cambria" w:hAnsi="Cambria" w:eastAsia="Cambria"/>
                                <w:color w:val="000000"/>
                                <w:sz w:val="96"/>
                                <w:szCs w:val="96"/>
                              </w:rPr>
                              <w:t xml:space="preserve">: </w:t>
                            </w:r>
                            <w:r w:rsidR="00BF08A9">
                              <w:rPr>
                                <w:rFonts w:ascii="Cambria" w:hAnsi="Cambria" w:eastAsia="Cambria"/>
                                <w:color w:val="000000"/>
                                <w:sz w:val="96"/>
                                <w:szCs w:val="96"/>
                              </w:rPr>
                              <w:t>Progress Report</w:t>
                            </w:r>
                          </w:p>
                        </w:txbxContent>
                      </v:textbox>
                    </v:rect>
                    <w10:wrap type="topAndBottom" anchorx="page" anchory="margin"/>
                  </v:group>
                </w:pict>
              </mc:Fallback>
            </mc:AlternateContent>
          </w:r>
          <w:r>
            <w:rPr>
              <w:rFonts w:asciiTheme="majorHAnsi" w:hAnsiTheme="majorHAnsi" w:eastAsiaTheme="majorEastAsia" w:cstheme="majorBidi"/>
              <w:noProof/>
              <w:sz w:val="76"/>
              <w:szCs w:val="72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0" wp14:anchorId="48C58E0E" wp14:editId="5DE79DE7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722630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5500</wp14:pctPosVOffset>
                        </wp:positionV>
                      </mc:Choice>
                      <mc:Fallback>
                        <wp:positionV relativeFrom="page">
                          <wp:posOffset>553085</wp:posOffset>
                        </wp:positionV>
                      </mc:Fallback>
                    </mc:AlternateContent>
                    <wp:extent cx="6248400" cy="1698627"/>
                    <wp:effectExtent l="0" t="0" r="0" b="12700"/>
                    <wp:wrapTopAndBottom/>
                    <wp:docPr id="3" name="Text Box 3" descr="Company contact informat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248400" cy="16986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449BD" w:rsidP="00A449BD" w:rsidRDefault="00A449BD" w14:paraId="091CFA86" w14:textId="77777777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  <w:kern w:val="0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Tool Mania</w:t>
                                </w:r>
                              </w:p>
                              <w:p w:rsidR="00A449BD" w:rsidP="00A449BD" w:rsidRDefault="00A449BD" w14:paraId="37C394FC" w14:textId="77777777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290-291 Palmerston Road, Gisborne 4010</w:t>
                                </w:r>
                              </w:p>
                              <w:p w:rsidR="00A449BD" w:rsidP="00A449BD" w:rsidRDefault="00A449BD" w14:paraId="65376B20" w14:textId="77777777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0800 123 456</w:t>
                                </w:r>
                              </w:p>
                              <w:p w:rsidR="00A449BD" w:rsidP="00A449BD" w:rsidRDefault="00A449BD" w14:paraId="1A1593D4" w14:textId="77777777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ToolMania.co.nz</w:t>
                                </w:r>
                              </w:p>
                              <w:p w:rsidR="00CA6D2A" w:rsidP="00A449BD" w:rsidRDefault="00A449BD" w14:paraId="48D4E064" w14:textId="60EE4688">
                                <w:pPr>
                                  <w:spacing w:line="276" w:lineRule="auto"/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hAnsi="Cambria" w:eastAsia="Cambria" w:cs="Cambria"/>
                                    <w:color w:val="000000" w:themeColor="dark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spcFirstLastPara="0" wrap="square" lIns="0" tIns="0" rIns="0" bIns="0" anchor="t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80400</wp14:pctWidth>
                    </wp14:sizeRelH>
                    <wp14:sizeRelV relativeFrom="page">
                      <wp14:pctHeight>15000</wp14:pctHeight>
                    </wp14:sizeRelV>
                  </wp:anchor>
                </w:drawing>
              </mc:Choice>
              <mc:Fallback>
                <w:pict>
                  <v:rect id="Text Box 3" style="position:absolute;margin-left:0;margin-top:0;width:492pt;height:133.75pt;z-index:251658240;visibility:visible;mso-wrap-style:square;mso-width-percent:804;mso-height-percent:150;mso-left-percent:93;mso-top-percent:55;mso-wrap-distance-left:9pt;mso-wrap-distance-top:0;mso-wrap-distance-right:9pt;mso-wrap-distance-bottom:0;mso-position-horizontal-relative:page;mso-position-vertical-relative:page;mso-width-percent:804;mso-height-percent:150;mso-left-percent:93;mso-top-percent:55;mso-width-relative:page;mso-height-relative:page;v-text-anchor:top" alt="Company contact information" o:spid="_x0000_s1029" o:allowincell="f" o:allowoverlap="f" filled="f" stroked="f" strokeweight=".5pt" w14:anchorId="48C58E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">
                    <v:textbox style="mso-fit-shape-to-text:t" inset="0,0,0,0">
                      <w:txbxContent>
                        <w:p w:rsidR="00A449BD" w:rsidP="00A449BD" w:rsidRDefault="00A449BD" w14:paraId="091CFA86" w14:textId="77777777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  <w:kern w:val="0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Tool Mania</w:t>
                          </w:r>
                        </w:p>
                        <w:p w:rsidR="00A449BD" w:rsidP="00A449BD" w:rsidRDefault="00A449BD" w14:paraId="37C394FC" w14:textId="77777777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290-291 Palmerston Road, Gisborne 4010</w:t>
                          </w:r>
                        </w:p>
                        <w:p w:rsidR="00A449BD" w:rsidP="00A449BD" w:rsidRDefault="00A449BD" w14:paraId="65376B20" w14:textId="77777777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0800 123 456</w:t>
                          </w:r>
                        </w:p>
                        <w:p w:rsidR="00A449BD" w:rsidP="00A449BD" w:rsidRDefault="00A449BD" w14:paraId="1A1593D4" w14:textId="77777777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ToolMania.co.nz</w:t>
                          </w:r>
                        </w:p>
                        <w:p w:rsidR="00CA6D2A" w:rsidP="00A449BD" w:rsidRDefault="00A449BD" w14:paraId="48D4E064" w14:textId="60EE4688">
                          <w:pPr>
                            <w:spacing w:line="276" w:lineRule="auto"/>
                            <w:rPr>
                              <w:rFonts w:hAnsi="Cambria" w:eastAsia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hAnsi="Cambria" w:eastAsia="Cambria" w:cs="Cambria"/>
                              <w:color w:val="000000" w:themeColor="dark1"/>
                            </w:rPr>
                            <w:t> </w:t>
                          </w:r>
                        </w:p>
                      </w:txbxContent>
                    </v:textbox>
                    <w10:wrap type="topAndBottom" anchorx="page" anchory="page"/>
                  </v:rect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  <w:sdtEndPr>
        <w:rPr>
          <w:noProof/>
        </w:rPr>
      </w:sdtEndPr>
    </w:sdt>
    <w:sdt>
      <w:sdtPr>
        <w:id w:val="-1173017067"/>
        <w:docPartObj>
          <w:docPartGallery w:val="Table of Contents"/>
          <w:docPartUnique/>
        </w:docPartObj>
        <w:rPr>
          <w:sz w:val="20"/>
          <w:szCs w:val="20"/>
        </w:rPr>
      </w:sdtPr>
      <w:sdtEndPr>
        <w:rPr>
          <w:b w:val="1"/>
          <w:bCs w:val="1"/>
          <w:noProof/>
          <w:sz w:val="20"/>
          <w:szCs w:val="20"/>
        </w:rPr>
      </w:sdtEndPr>
      <w:sdtContent>
        <w:p w:rsidR="009642F3" w:rsidRDefault="009642F3" w14:paraId="46887902" w14:textId="5F04FA83">
          <w:pPr>
            <w:pStyle w:val="TOCHeading"/>
          </w:pPr>
          <w:r>
            <w:t>Contents</w:t>
          </w:r>
        </w:p>
        <w:p w:rsidR="009642F3" w:rsidRDefault="009642F3" w14:paraId="1BE7AC46" w14:textId="77C83396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4118778">
            <w:r w:rsidRPr="00DA437E">
              <w:rPr>
                <w:rStyle w:val="Hyperlink"/>
              </w:rPr>
              <w:t>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_Toc224118778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:rsidR="009642F3" w:rsidRDefault="009642F3" w14:paraId="21C8C230" w14:textId="3461A9C3">
          <w:pPr>
            <w:pStyle w:val="TOC2"/>
            <w:tabs>
              <w:tab w:val="right" w:leader="dot" w:pos="912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history="1" w:anchor="_Toc224118779">
            <w:r w:rsidRPr="00DA437E">
              <w:rPr>
                <w:rStyle w:val="Hyperlink"/>
                <w:noProof/>
              </w:rPr>
              <w:t>Individual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D2A" w:rsidRDefault="009642F3" w14:paraId="076A2160" w14:textId="2DCE6D3A">
          <w:pPr>
            <w:sectPr w:rsidR="00CA6D2A">
              <w:headerReference w:type="default" r:id="rId11"/>
              <w:pgSz w:w="12240" w:h="15840" w:code="1"/>
              <w:pgMar w:top="2520" w:right="1555" w:bottom="1800" w:left="1555" w:header="864" w:footer="720" w:gutter="0"/>
              <w:pgNumType w:start="0"/>
              <w:cols w:space="720"/>
              <w:titlePg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:rsidRPr="009642F3" w:rsidR="00CA6D2A" w:rsidP="009642F3" w:rsidRDefault="001049C5" w14:paraId="520719E6" w14:textId="153BB1EC">
      <w:pPr>
        <w:pStyle w:val="Heading1"/>
        <w:rPr>
          <w:sz w:val="48"/>
          <w:szCs w:val="48"/>
        </w:rPr>
      </w:pPr>
      <w:bookmarkStart w:name="_Toc224118778" w:id="0"/>
      <w:r w:rsidRPr="009642F3">
        <w:rPr>
          <w:sz w:val="48"/>
          <w:szCs w:val="48"/>
        </w:rPr>
        <w:lastRenderedPageBreak/>
        <w:t>Summary</w:t>
      </w:r>
      <w:bookmarkEnd w:id="0"/>
    </w:p>
    <w:p w:rsidR="001049C5" w:rsidRDefault="001049C5" w14:paraId="7E8CCCDF" w14:textId="061AB1B6">
      <w:pPr>
        <w:pStyle w:val="Signature"/>
        <w:rPr>
          <w:sz w:val="24"/>
          <w:szCs w:val="24"/>
        </w:rPr>
      </w:pPr>
      <w:r w:rsidRPr="3927156B">
        <w:rPr>
          <w:sz w:val="24"/>
          <w:szCs w:val="24"/>
        </w:rPr>
        <w:t>Our group discussed and collaborated on a group report</w:t>
      </w:r>
      <w:r w:rsidRPr="3927156B" w:rsidR="00C83BFD">
        <w:rPr>
          <w:sz w:val="24"/>
          <w:szCs w:val="24"/>
        </w:rPr>
        <w:t xml:space="preserve"> which involved</w:t>
      </w:r>
      <w:r w:rsidRPr="3927156B">
        <w:rPr>
          <w:sz w:val="24"/>
          <w:szCs w:val="24"/>
        </w:rPr>
        <w:t xml:space="preserve"> </w:t>
      </w:r>
      <w:r w:rsidRPr="3927156B" w:rsidR="00C83BFD">
        <w:rPr>
          <w:sz w:val="24"/>
          <w:szCs w:val="24"/>
        </w:rPr>
        <w:t>creating a</w:t>
      </w:r>
      <w:r w:rsidRPr="3927156B">
        <w:rPr>
          <w:sz w:val="24"/>
          <w:szCs w:val="24"/>
        </w:rPr>
        <w:t xml:space="preserve"> company name and decided we are going with tool-mania </w:t>
      </w:r>
      <w:r w:rsidRPr="3927156B" w:rsidR="00C83BFD">
        <w:rPr>
          <w:sz w:val="24"/>
          <w:szCs w:val="24"/>
        </w:rPr>
        <w:t>which involved</w:t>
      </w:r>
      <w:r w:rsidRPr="3927156B">
        <w:rPr>
          <w:sz w:val="24"/>
          <w:szCs w:val="24"/>
        </w:rPr>
        <w:t xml:space="preserve"> specializing in a range of tools. </w:t>
      </w:r>
      <w:r w:rsidRPr="3927156B" w:rsidR="3C190391">
        <w:rPr>
          <w:sz w:val="24"/>
          <w:szCs w:val="24"/>
        </w:rPr>
        <w:t>Discussion</w:t>
      </w:r>
      <w:r w:rsidRPr="3927156B">
        <w:rPr>
          <w:sz w:val="24"/>
          <w:szCs w:val="24"/>
        </w:rPr>
        <w:t xml:space="preserve"> on our </w:t>
      </w:r>
      <w:r w:rsidRPr="3927156B" w:rsidR="479329B4">
        <w:rPr>
          <w:sz w:val="24"/>
          <w:szCs w:val="24"/>
        </w:rPr>
        <w:t>stakeholder</w:t>
      </w:r>
      <w:r w:rsidRPr="3927156B">
        <w:rPr>
          <w:sz w:val="24"/>
          <w:szCs w:val="24"/>
        </w:rPr>
        <w:t xml:space="preserve"> </w:t>
      </w:r>
      <w:r w:rsidRPr="3927156B" w:rsidR="1DF51723">
        <w:rPr>
          <w:sz w:val="24"/>
          <w:szCs w:val="24"/>
        </w:rPr>
        <w:t>registry,</w:t>
      </w:r>
      <w:r w:rsidRPr="3927156B">
        <w:rPr>
          <w:sz w:val="24"/>
          <w:szCs w:val="24"/>
        </w:rPr>
        <w:t xml:space="preserve"> which was also a group collaboration and created our group collaboration tool GitHub. </w:t>
      </w:r>
    </w:p>
    <w:p w:rsidR="001049C5" w:rsidRDefault="001049C5" w14:paraId="73A59ECF" w14:textId="77777777">
      <w:pPr>
        <w:pStyle w:val="Signature"/>
        <w:rPr>
          <w:sz w:val="24"/>
          <w:szCs w:val="24"/>
        </w:rPr>
      </w:pPr>
    </w:p>
    <w:p w:rsidR="001049C5" w:rsidRDefault="001049C5" w14:paraId="788F9443" w14:textId="4862ED38">
      <w:pPr>
        <w:pStyle w:val="Signature"/>
        <w:rPr>
          <w:sz w:val="24"/>
          <w:szCs w:val="24"/>
        </w:rPr>
      </w:pPr>
      <w:r w:rsidRPr="05842517" w:rsidR="4C0CA361">
        <w:rPr>
          <w:sz w:val="24"/>
          <w:szCs w:val="24"/>
        </w:rPr>
        <w:t xml:space="preserve">Git Repository Link: </w:t>
      </w:r>
      <w:hyperlink r:id="Rdac487d991cb4f8d">
        <w:r w:rsidRPr="05842517" w:rsidR="4C0CA361">
          <w:rPr>
            <w:rStyle w:val="Hyperlink"/>
            <w:sz w:val="24"/>
            <w:szCs w:val="24"/>
          </w:rPr>
          <w:t>https://github.com/toolmania53-eng/Tool-mania.git</w:t>
        </w:r>
      </w:hyperlink>
    </w:p>
    <w:p w:rsidR="001049C5" w:rsidRDefault="001049C5" w14:paraId="1CD7E692" w14:textId="77777777">
      <w:pPr>
        <w:pStyle w:val="Signature"/>
        <w:rPr>
          <w:sz w:val="24"/>
          <w:szCs w:val="24"/>
        </w:rPr>
      </w:pPr>
    </w:p>
    <w:p w:rsidR="00C83BFD" w:rsidP="00C83BFD" w:rsidRDefault="00C83BFD" w14:paraId="23977DDA" w14:textId="4878B3AC">
      <w:pPr>
        <w:pStyle w:val="Heading2"/>
        <w:rPr>
          <w:sz w:val="44"/>
          <w:szCs w:val="44"/>
        </w:rPr>
      </w:pPr>
      <w:bookmarkStart w:name="_Toc224118779" w:id="1"/>
      <w:r w:rsidRPr="00C83BFD">
        <w:rPr>
          <w:sz w:val="44"/>
          <w:szCs w:val="44"/>
        </w:rPr>
        <w:t>Individual contributions</w:t>
      </w:r>
      <w:bookmarkEnd w:id="1"/>
    </w:p>
    <w:p w:rsidR="00C83BFD" w:rsidP="00C83BFD" w:rsidRDefault="00C83BFD" w14:paraId="64753F67" w14:textId="16CEBA1D">
      <w:r>
        <w:t xml:space="preserve">Barry was responsible for group meeting report </w:t>
      </w:r>
      <w:r w:rsidR="182DCAC3">
        <w:t>management</w:t>
      </w:r>
      <w:r>
        <w:t xml:space="preserve"> and Markdown file </w:t>
      </w:r>
      <w:r w:rsidR="46298D56">
        <w:t>conver</w:t>
      </w:r>
      <w:r w:rsidR="40E11C89">
        <w:t>sion</w:t>
      </w:r>
      <w:r>
        <w:t xml:space="preserve">. </w:t>
      </w:r>
    </w:p>
    <w:p w:rsidR="00C83BFD" w:rsidP="00C83BFD" w:rsidRDefault="00C83BFD" w14:paraId="5395E613" w14:textId="40CD7197">
      <w:r>
        <w:t xml:space="preserve">Darcy was responsible for GitHub repository creating and giving advice on how to add and use </w:t>
      </w:r>
      <w:r w:rsidR="69E6BC41">
        <w:t xml:space="preserve">the </w:t>
      </w:r>
      <w:r>
        <w:t>git command line</w:t>
      </w:r>
      <w:r w:rsidR="53C11D83">
        <w:t>.</w:t>
      </w:r>
      <w:r w:rsidR="0030647E">
        <w:t xml:space="preserve"> </w:t>
      </w:r>
      <w:r w:rsidR="753FB130">
        <w:t xml:space="preserve">created </w:t>
      </w:r>
      <w:r w:rsidR="481F5892">
        <w:t>Tyler</w:t>
      </w:r>
      <w:r w:rsidR="3166E3EA">
        <w:t xml:space="preserve"> </w:t>
      </w:r>
      <w:proofErr w:type="gramStart"/>
      <w:r w:rsidR="254DA3C4">
        <w:t>Jacobs</w:t>
      </w:r>
      <w:proofErr w:type="gramEnd"/>
      <w:r w:rsidR="753FB130">
        <w:t xml:space="preserve"> persona and </w:t>
      </w:r>
      <w:r w:rsidR="7890FC4E">
        <w:t>contributions</w:t>
      </w:r>
      <w:r w:rsidR="5A4A5B77">
        <w:t xml:space="preserve"> towards</w:t>
      </w:r>
      <w:r w:rsidR="0030647E">
        <w:t xml:space="preserve"> </w:t>
      </w:r>
      <w:r w:rsidR="1A3FB56D">
        <w:t>g</w:t>
      </w:r>
      <w:r w:rsidR="0030647E">
        <w:t>roup meeting report and stakeholder registry</w:t>
      </w:r>
      <w:r w:rsidR="5E5AB385">
        <w:t>.</w:t>
      </w:r>
    </w:p>
    <w:p w:rsidR="00ED20F2" w:rsidP="00C83BFD" w:rsidRDefault="00ED20F2" w14:paraId="563F1F52" w14:textId="77777777"/>
    <w:p w:rsidR="00ED20F2" w:rsidP="00C83BFD" w:rsidRDefault="00ED20F2" w14:paraId="3F6EEFC6" w14:textId="39D4F268">
      <w:r w:rsidR="00ED20F2">
        <w:rPr/>
        <w:t xml:space="preserve">Jaz </w:t>
      </w:r>
      <w:r w:rsidR="65450D04">
        <w:rPr/>
        <w:t>Kingi</w:t>
      </w:r>
      <w:r w:rsidR="00ED20F2">
        <w:rPr/>
        <w:t xml:space="preserve"> </w:t>
      </w:r>
      <w:r w:rsidR="00581C34">
        <w:rPr/>
        <w:t>–</w:t>
      </w:r>
      <w:r w:rsidR="00E24226">
        <w:rPr/>
        <w:t xml:space="preserve"> </w:t>
      </w:r>
      <w:r w:rsidR="00581C34">
        <w:rPr/>
        <w:t>added risk management</w:t>
      </w:r>
      <w:r w:rsidR="00DA503D">
        <w:rPr/>
        <w:t xml:space="preserve"> into it</w:t>
      </w:r>
      <w:r w:rsidR="007379C8">
        <w:rPr/>
        <w:t xml:space="preserve">eration, stakeholder </w:t>
      </w:r>
      <w:r w:rsidR="005D450C">
        <w:rPr/>
        <w:t>register,</w:t>
      </w:r>
      <w:r w:rsidR="00581C34">
        <w:rPr/>
        <w:t xml:space="preserve"> </w:t>
      </w:r>
      <w:r w:rsidR="788DC338">
        <w:rPr/>
        <w:t>George Burnham</w:t>
      </w:r>
      <w:r w:rsidR="00DA503D">
        <w:rPr/>
        <w:t xml:space="preserve"> </w:t>
      </w:r>
      <w:r w:rsidR="07AB8D75">
        <w:rPr/>
        <w:t>persona with</w:t>
      </w:r>
      <w:r w:rsidR="0043773F">
        <w:rPr/>
        <w:t xml:space="preserve"> his needs and challenges.</w:t>
      </w:r>
      <w:r w:rsidR="00DA503D">
        <w:rPr/>
        <w:t xml:space="preserve"> </w:t>
      </w:r>
      <w:r w:rsidR="36E39E2E">
        <w:rPr/>
        <w:t>and</w:t>
      </w:r>
      <w:r w:rsidR="11F71C69">
        <w:rPr/>
        <w:t xml:space="preserve"> </w:t>
      </w:r>
      <w:r w:rsidR="0043773F">
        <w:rPr/>
        <w:t>Tyler</w:t>
      </w:r>
      <w:r w:rsidR="00DA503D">
        <w:rPr/>
        <w:t xml:space="preserve"> </w:t>
      </w:r>
      <w:r w:rsidR="00DA503D">
        <w:rPr/>
        <w:t>persona</w:t>
      </w:r>
      <w:r w:rsidR="00DA503D">
        <w:rPr/>
        <w:t xml:space="preserve"> review</w:t>
      </w:r>
      <w:r w:rsidR="60D60B21">
        <w:rPr/>
        <w:t>.</w:t>
      </w:r>
      <w:r w:rsidR="0043773F">
        <w:rPr/>
        <w:t xml:space="preserve"> Constructing a review </w:t>
      </w:r>
      <w:r w:rsidR="0043773F">
        <w:rPr/>
        <w:t>for</w:t>
      </w:r>
      <w:r w:rsidR="0043773F">
        <w:rPr/>
        <w:t xml:space="preserve"> the company user requirements </w:t>
      </w:r>
    </w:p>
    <w:p w:rsidR="00E60858" w:rsidP="00C83BFD" w:rsidRDefault="00E60858" w14:paraId="767FE956" w14:textId="77777777"/>
    <w:p w:rsidR="00E60858" w:rsidP="00C83BFD" w:rsidRDefault="71312951" w14:paraId="1CD82182" w14:textId="000FACF9">
      <w:r w:rsidR="71312951">
        <w:rPr/>
        <w:t>Jaris Hema-Taylor – helped with</w:t>
      </w:r>
      <w:r w:rsidR="72BD438A">
        <w:rPr/>
        <w:t xml:space="preserve"> the contributions of group meeting report and stakeholder </w:t>
      </w:r>
      <w:r w:rsidR="60DF4FD9">
        <w:rPr/>
        <w:t>registry</w:t>
      </w:r>
      <w:r w:rsidR="72BD438A">
        <w:rPr/>
        <w:t xml:space="preserve">. Also created Nicholas </w:t>
      </w:r>
      <w:r w:rsidR="23F4E8FB">
        <w:rPr/>
        <w:t xml:space="preserve">Wild persona. </w:t>
      </w:r>
    </w:p>
    <w:p w:rsidR="00E60858" w:rsidP="00C83BFD" w:rsidRDefault="00E60858" w14:paraId="15CEDB1F" w14:textId="77777777"/>
    <w:p w:rsidR="00E60858" w:rsidP="00C83BFD" w:rsidRDefault="00E60858" w14:paraId="3F966FB8" w14:textId="77777777"/>
    <w:p w:rsidR="00E60858" w:rsidP="00C83BFD" w:rsidRDefault="00E60858" w14:paraId="48B779AF" w14:textId="77777777"/>
    <w:p w:rsidR="00E60858" w:rsidP="00C83BFD" w:rsidRDefault="00E60858" w14:paraId="17FC8243" w14:textId="77777777"/>
    <w:p w:rsidR="00E60858" w:rsidP="00C83BFD" w:rsidRDefault="00E60858" w14:paraId="11EF7C25" w14:textId="77777777"/>
    <w:p w:rsidR="2750D297" w:rsidRDefault="2750D297" w14:paraId="6B8E59A7" w14:textId="23305395"/>
    <w:p w:rsidR="2750D297" w:rsidRDefault="2750D297" w14:paraId="6102AC9A" w14:textId="7E034D92"/>
    <w:p w:rsidR="2750D297" w:rsidRDefault="2750D297" w14:paraId="1C2FD16C" w14:textId="20966C5A"/>
    <w:p w:rsidR="2750D297" w:rsidRDefault="2750D297" w14:paraId="1D5944E3" w14:textId="056DDD25">
      <w:r>
        <w:rPr>
          <w:noProof/>
        </w:rPr>
        <w:drawing>
          <wp:anchor distT="0" distB="0" distL="114300" distR="114300" simplePos="0" relativeHeight="251658243" behindDoc="0" locked="0" layoutInCell="1" allowOverlap="1" wp14:anchorId="2276382C" wp14:editId="40CB23D5">
            <wp:simplePos x="0" y="0"/>
            <wp:positionH relativeFrom="column">
              <wp:posOffset>-990600</wp:posOffset>
            </wp:positionH>
            <wp:positionV relativeFrom="paragraph">
              <wp:posOffset>-1076325</wp:posOffset>
            </wp:positionV>
            <wp:extent cx="7625177" cy="3293634"/>
            <wp:effectExtent l="0" t="0" r="0" b="0"/>
            <wp:wrapNone/>
            <wp:docPr id="230657084" name="Picture 3" descr="The Tool Mania Stakeholder Registry table lists various stakeholders' roles, interests, communication methods, and requirements, including a project manager, security manager, accountant, quality analyst, software engineer, and client relationship manag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7084" name="Picture 3" descr="The Tool Mania Stakeholder Registry table lists various stakeholders' roles, interests, communication methods, and requirements, including a project manager, security manager, accountant, quality analyst, software engineer, and client relationship manager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5177" cy="3293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0858" w:rsidP="00C83BFD" w:rsidRDefault="00E60858" w14:paraId="0D4B4E8A" w14:textId="77777777"/>
    <w:p w:rsidRPr="00C83BFD" w:rsidR="00E60858" w:rsidP="00C83BFD" w:rsidRDefault="18F48D7B" w14:paraId="3430793C" w14:textId="2B9E7801">
      <w:r>
        <w:rPr>
          <w:noProof/>
        </w:rPr>
        <w:drawing>
          <wp:anchor distT="0" distB="0" distL="114300" distR="114300" simplePos="0" relativeHeight="251658247" behindDoc="0" locked="0" layoutInCell="1" allowOverlap="1" wp14:anchorId="7553D97E" wp14:editId="57FE0C5B">
            <wp:simplePos x="0" y="0"/>
            <wp:positionH relativeFrom="column">
              <wp:posOffset>-990600</wp:posOffset>
            </wp:positionH>
            <wp:positionV relativeFrom="paragraph">
              <wp:posOffset>2019300</wp:posOffset>
            </wp:positionV>
            <wp:extent cx="7778750" cy="3051126"/>
            <wp:effectExtent l="0" t="0" r="0" b="0"/>
            <wp:wrapNone/>
            <wp:docPr id="1633005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5095" name="Picture 16330050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3051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6D2A" w:rsidP="00E129D1" w:rsidRDefault="2750D297" w14:paraId="0E970632" w14:textId="5D3E55F1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1FCBAB93" wp14:editId="7599CA41">
            <wp:simplePos x="0" y="0"/>
            <wp:positionH relativeFrom="column">
              <wp:posOffset>-914400</wp:posOffset>
            </wp:positionH>
            <wp:positionV relativeFrom="paragraph">
              <wp:posOffset>-1285875</wp:posOffset>
            </wp:positionV>
            <wp:extent cx="3922502" cy="2507390"/>
            <wp:effectExtent l="0" t="0" r="0" b="0"/>
            <wp:wrapNone/>
            <wp:docPr id="202478959" name="Picture 1" descr="Practical Project - Iteration 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959" name="Picture 1" descr="Practical Project - Iteration 1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2502" cy="250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E60858" w:rsidR="00E60858" w:rsidP="00E60858" w:rsidRDefault="00E60858" w14:paraId="7EE26901" w14:textId="33380F2D"/>
    <w:p w:rsidR="001547C2" w:rsidP="001547C2" w:rsidRDefault="001547C2" w14:paraId="44B6955B" w14:textId="50E48E3E"/>
    <w:p w:rsidR="001547C2" w:rsidP="001547C2" w:rsidRDefault="18F48D7B" w14:paraId="6660EC20" w14:textId="67EDA9BB">
      <w:r>
        <w:rPr>
          <w:noProof/>
        </w:rPr>
        <w:drawing>
          <wp:anchor distT="0" distB="0" distL="114300" distR="114300" simplePos="0" relativeHeight="251658245" behindDoc="1" locked="0" layoutInCell="1" allowOverlap="1" wp14:anchorId="61E05532" wp14:editId="11B9E0E1">
            <wp:simplePos x="0" y="0"/>
            <wp:positionH relativeFrom="column">
              <wp:posOffset>-847725</wp:posOffset>
            </wp:positionH>
            <wp:positionV relativeFrom="paragraph">
              <wp:posOffset>209550</wp:posOffset>
            </wp:positionV>
            <wp:extent cx="3327929" cy="2441587"/>
            <wp:effectExtent l="0" t="0" r="0" b="0"/>
            <wp:wrapNone/>
            <wp:docPr id="432871725" name="Picture 6" descr="The image depicts a persona template for an individual named Nicholas Wild, a male woodworker who enjoys DIY projects but is limited by budget, space, and a lack of experience, seeking guidance from various sources like books, blogs, and expe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1725" name="Picture 6" descr="The image depicts a persona template for an individual named Nicholas Wild, a male woodworker who enjoys DIY projects but is limited by budget, space, and a lack of experience, seeking guidance from various sources like books, blogs, and expert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7929" cy="244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47C2" w:rsidP="001547C2" w:rsidRDefault="001547C2" w14:paraId="349F26A3" w14:textId="70C51FBD">
      <w:r>
        <w:t xml:space="preserve"> </w:t>
      </w:r>
    </w:p>
    <w:p w:rsidRPr="001547C2" w:rsidR="001547C2" w:rsidP="001547C2" w:rsidRDefault="04224990" w14:paraId="1EB4A845" w14:textId="34C64033">
      <w:r>
        <w:rPr>
          <w:noProof/>
        </w:rPr>
        <w:drawing>
          <wp:anchor distT="0" distB="0" distL="114300" distR="114300" simplePos="0" relativeHeight="251658244" behindDoc="0" locked="0" layoutInCell="1" allowOverlap="1" wp14:anchorId="1585CF28" wp14:editId="6E93B67C">
            <wp:simplePos x="0" y="0"/>
            <wp:positionH relativeFrom="column">
              <wp:posOffset>2533650</wp:posOffset>
            </wp:positionH>
            <wp:positionV relativeFrom="paragraph">
              <wp:posOffset>2933700</wp:posOffset>
            </wp:positionV>
            <wp:extent cx="3412571" cy="2404901"/>
            <wp:effectExtent l="0" t="0" r="0" b="0"/>
            <wp:wrapNone/>
            <wp:docPr id="404193725" name="Picture 5" descr="The persona template includes goals, challenges, motivations, sources of information, occupation, and personal details of an individual named George Burn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3725" name="Picture 5" descr="The persona template includes goals, challenges, motivations, sources of information, occupation, and personal details of an individual named George Burnum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2571" cy="2404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102D762">
        <w:rPr>
          <w:noProof/>
        </w:rPr>
        <w:drawing>
          <wp:anchor distT="0" distB="0" distL="114300" distR="114300" simplePos="0" relativeHeight="251658241" behindDoc="0" locked="0" layoutInCell="1" allowOverlap="1" wp14:anchorId="5F9524F4" wp14:editId="3145F15B">
            <wp:simplePos x="0" y="0"/>
            <wp:positionH relativeFrom="column">
              <wp:posOffset>-933450</wp:posOffset>
            </wp:positionH>
            <wp:positionV relativeFrom="paragraph">
              <wp:posOffset>2905125</wp:posOffset>
            </wp:positionV>
            <wp:extent cx="3319123" cy="2404846"/>
            <wp:effectExtent l="0" t="0" r="0" b="0"/>
            <wp:wrapNone/>
            <wp:docPr id="56806421" name="Picture 4" descr="A persona template for Tyler Jacobs, a 26-year-old man aiming to build a shelf, outlining his goals, challenges, and information sources, including books, blogs, and expe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421" name="Picture 4" descr="A persona template for Tyler Jacobs, a 26-year-old man aiming to build a shelf, outlining his goals, challenges, and information sources, including books, blogs, and expert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9123" cy="2404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BD943D5">
        <w:rPr>
          <w:noProof/>
        </w:rPr>
        <w:drawing>
          <wp:anchor distT="0" distB="0" distL="114300" distR="114300" simplePos="0" relativeHeight="251658246" behindDoc="0" locked="0" layoutInCell="1" allowOverlap="1" wp14:anchorId="17DA5614" wp14:editId="255EAA2F">
            <wp:simplePos x="0" y="0"/>
            <wp:positionH relativeFrom="column">
              <wp:posOffset>-495300</wp:posOffset>
            </wp:positionH>
            <wp:positionV relativeFrom="paragraph">
              <wp:posOffset>7277100</wp:posOffset>
            </wp:positionV>
            <wp:extent cx="5810250" cy="1828800"/>
            <wp:effectExtent l="0" t="0" r="0" b="0"/>
            <wp:wrapNone/>
            <wp:docPr id="887522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2451" name="Picture 8875224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1547C2" w:rsidR="001547C2">
      <w:headerReference w:type="default" r:id="rId18"/>
      <w:footerReference w:type="default" r:id="rId19"/>
      <w:pgSz w:w="12240" w:h="15840" w:orient="portrait" w:code="1"/>
      <w:pgMar w:top="2520" w:right="1555" w:bottom="1800" w:left="1555" w:header="86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18D4" w:rsidRDefault="00EF18D4" w14:paraId="711B3741" w14:textId="77777777">
      <w:pPr>
        <w:spacing w:after="0" w:line="240" w:lineRule="auto"/>
      </w:pPr>
      <w:r>
        <w:separator/>
      </w:r>
    </w:p>
  </w:endnote>
  <w:endnote w:type="continuationSeparator" w:id="0">
    <w:p w:rsidR="00EF18D4" w:rsidRDefault="00EF18D4" w14:paraId="3DC166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GMinchoB">
    <w:altName w:val="HG明朝B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6D2A" w:rsidRDefault="00C10CBC" w14:paraId="1F6A3E2F" w14:textId="77777777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18D4" w:rsidRDefault="00EF18D4" w14:paraId="398B51E1" w14:textId="77777777">
      <w:pPr>
        <w:spacing w:after="0" w:line="240" w:lineRule="auto"/>
      </w:pPr>
      <w:r>
        <w:separator/>
      </w:r>
    </w:p>
  </w:footnote>
  <w:footnote w:type="continuationSeparator" w:id="0">
    <w:p w:rsidR="00EF18D4" w:rsidRDefault="00EF18D4" w14:paraId="595F2C7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6D2A" w:rsidRDefault="00C10CBC" w14:paraId="0F894BFF" w14:textId="77777777">
    <w:pPr>
      <w:pStyle w:val="HeaderShaded"/>
      <w:tabs>
        <w:tab w:val="left" w:pos="5032"/>
      </w:tabs>
    </w:pPr>
    <w:r>
      <w:t>Table of Contents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6D2A" w:rsidP="60DBD1AA" w:rsidRDefault="00CA6D2A" w14:paraId="11F53280" w14:textId="36D7519E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F8230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F86DD2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hint="default" w:ascii="Cambria" w:hAnsi="Cambria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AnnualReport"/>
  </w:abstractNum>
  <w:abstractNum w:abstractNumId="11" w15:restartNumberingAfterBreak="0">
    <w:nsid w:val="1B6F205A"/>
    <w:multiLevelType w:val="multilevel"/>
    <w:tmpl w:val="9CA4ABB8"/>
    <w:styleLink w:val="AnnualRepor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hint="default" w:ascii="Cambria" w:hAnsi="Cambr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7F6A45"/>
    <w:multiLevelType w:val="multilevel"/>
    <w:tmpl w:val="80C0D6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18062045">
    <w:abstractNumId w:val="9"/>
  </w:num>
  <w:num w:numId="2" w16cid:durableId="170219511">
    <w:abstractNumId w:val="7"/>
  </w:num>
  <w:num w:numId="3" w16cid:durableId="2064597508">
    <w:abstractNumId w:val="6"/>
  </w:num>
  <w:num w:numId="4" w16cid:durableId="1497726000">
    <w:abstractNumId w:val="5"/>
  </w:num>
  <w:num w:numId="5" w16cid:durableId="1876237215">
    <w:abstractNumId w:val="4"/>
  </w:num>
  <w:num w:numId="6" w16cid:durableId="1743525418">
    <w:abstractNumId w:val="8"/>
  </w:num>
  <w:num w:numId="7" w16cid:durableId="804741446">
    <w:abstractNumId w:val="3"/>
  </w:num>
  <w:num w:numId="8" w16cid:durableId="1360397742">
    <w:abstractNumId w:val="2"/>
  </w:num>
  <w:num w:numId="9" w16cid:durableId="1377049748">
    <w:abstractNumId w:val="1"/>
  </w:num>
  <w:num w:numId="10" w16cid:durableId="477723470">
    <w:abstractNumId w:val="0"/>
  </w:num>
  <w:num w:numId="11" w16cid:durableId="1371613486">
    <w:abstractNumId w:val="13"/>
  </w:num>
  <w:num w:numId="12" w16cid:durableId="565602876">
    <w:abstractNumId w:val="9"/>
    <w:lvlOverride w:ilvl="0">
      <w:startOverride w:val="1"/>
    </w:lvlOverride>
  </w:num>
  <w:num w:numId="13" w16cid:durableId="2090348392">
    <w:abstractNumId w:val="9"/>
    <w:lvlOverride w:ilvl="0">
      <w:startOverride w:val="1"/>
    </w:lvlOverride>
  </w:num>
  <w:num w:numId="14" w16cid:durableId="2083405711">
    <w:abstractNumId w:val="9"/>
    <w:lvlOverride w:ilvl="0">
      <w:startOverride w:val="1"/>
    </w:lvlOverride>
  </w:num>
  <w:num w:numId="15" w16cid:durableId="536236751">
    <w:abstractNumId w:val="12"/>
  </w:num>
  <w:num w:numId="16" w16cid:durableId="1733691654">
    <w:abstractNumId w:val="15"/>
  </w:num>
  <w:num w:numId="17" w16cid:durableId="1311448010">
    <w:abstractNumId w:val="11"/>
  </w:num>
  <w:num w:numId="18" w16cid:durableId="595480735">
    <w:abstractNumId w:val="10"/>
  </w:num>
  <w:num w:numId="19" w16cid:durableId="627901078">
    <w:abstractNumId w:val="14"/>
  </w:num>
  <w:num w:numId="20" w16cid:durableId="1373843242">
    <w:abstractNumId w:val="9"/>
  </w:num>
  <w:num w:numId="21" w16cid:durableId="347634788">
    <w:abstractNumId w:val="9"/>
  </w:num>
  <w:num w:numId="22" w16cid:durableId="544342068">
    <w:abstractNumId w:val="9"/>
    <w:lvlOverride w:ilvl="0">
      <w:startOverride w:val="1"/>
    </w:lvlOverride>
  </w:num>
  <w:num w:numId="23" w16cid:durableId="200566924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C5"/>
    <w:rsid w:val="00081FCB"/>
    <w:rsid w:val="000A12DA"/>
    <w:rsid w:val="000A6EEE"/>
    <w:rsid w:val="000C1AD3"/>
    <w:rsid w:val="001049C5"/>
    <w:rsid w:val="00120230"/>
    <w:rsid w:val="001208FE"/>
    <w:rsid w:val="001503AB"/>
    <w:rsid w:val="001505F2"/>
    <w:rsid w:val="001547C2"/>
    <w:rsid w:val="00165B2C"/>
    <w:rsid w:val="00181594"/>
    <w:rsid w:val="00192259"/>
    <w:rsid w:val="001C6980"/>
    <w:rsid w:val="00213183"/>
    <w:rsid w:val="00226CDF"/>
    <w:rsid w:val="00250D0B"/>
    <w:rsid w:val="002E36A1"/>
    <w:rsid w:val="002F72DE"/>
    <w:rsid w:val="0030647E"/>
    <w:rsid w:val="00342FF7"/>
    <w:rsid w:val="00350D37"/>
    <w:rsid w:val="00351743"/>
    <w:rsid w:val="00391071"/>
    <w:rsid w:val="00397659"/>
    <w:rsid w:val="003D3DDF"/>
    <w:rsid w:val="003E5ECC"/>
    <w:rsid w:val="003F45DC"/>
    <w:rsid w:val="00407F9B"/>
    <w:rsid w:val="00410D16"/>
    <w:rsid w:val="0043773F"/>
    <w:rsid w:val="004556D2"/>
    <w:rsid w:val="00471E9A"/>
    <w:rsid w:val="00486856"/>
    <w:rsid w:val="004B592A"/>
    <w:rsid w:val="004E1168"/>
    <w:rsid w:val="004F40AD"/>
    <w:rsid w:val="00507CAA"/>
    <w:rsid w:val="00544294"/>
    <w:rsid w:val="00564FA7"/>
    <w:rsid w:val="00581C34"/>
    <w:rsid w:val="005838A8"/>
    <w:rsid w:val="005B50E6"/>
    <w:rsid w:val="005C14C2"/>
    <w:rsid w:val="005D450C"/>
    <w:rsid w:val="00613589"/>
    <w:rsid w:val="0062140F"/>
    <w:rsid w:val="00643998"/>
    <w:rsid w:val="006A1A42"/>
    <w:rsid w:val="006A1CFD"/>
    <w:rsid w:val="006E098D"/>
    <w:rsid w:val="00727013"/>
    <w:rsid w:val="007379C8"/>
    <w:rsid w:val="00750736"/>
    <w:rsid w:val="00751DFA"/>
    <w:rsid w:val="00781A78"/>
    <w:rsid w:val="0078636B"/>
    <w:rsid w:val="007E77AB"/>
    <w:rsid w:val="007F6161"/>
    <w:rsid w:val="00801B07"/>
    <w:rsid w:val="0080285C"/>
    <w:rsid w:val="00852D8B"/>
    <w:rsid w:val="00865218"/>
    <w:rsid w:val="008A1287"/>
    <w:rsid w:val="008D62A4"/>
    <w:rsid w:val="008E1549"/>
    <w:rsid w:val="008F3707"/>
    <w:rsid w:val="008F3EE3"/>
    <w:rsid w:val="008F5CC3"/>
    <w:rsid w:val="0091579F"/>
    <w:rsid w:val="00960399"/>
    <w:rsid w:val="009642F3"/>
    <w:rsid w:val="009675E1"/>
    <w:rsid w:val="00974FE8"/>
    <w:rsid w:val="009C3280"/>
    <w:rsid w:val="009C348F"/>
    <w:rsid w:val="009F5E2D"/>
    <w:rsid w:val="009F5F6F"/>
    <w:rsid w:val="00A07775"/>
    <w:rsid w:val="00A30DF6"/>
    <w:rsid w:val="00A449BD"/>
    <w:rsid w:val="00A8085D"/>
    <w:rsid w:val="00AA31BC"/>
    <w:rsid w:val="00AA7FEF"/>
    <w:rsid w:val="00AB3886"/>
    <w:rsid w:val="00AC0AAA"/>
    <w:rsid w:val="00AC76A8"/>
    <w:rsid w:val="00AE5595"/>
    <w:rsid w:val="00B164CE"/>
    <w:rsid w:val="00B22154"/>
    <w:rsid w:val="00B410B1"/>
    <w:rsid w:val="00B54B11"/>
    <w:rsid w:val="00B62AE8"/>
    <w:rsid w:val="00B64383"/>
    <w:rsid w:val="00B6774E"/>
    <w:rsid w:val="00B72EFB"/>
    <w:rsid w:val="00B91A7B"/>
    <w:rsid w:val="00BC4645"/>
    <w:rsid w:val="00BF08A9"/>
    <w:rsid w:val="00C10CBC"/>
    <w:rsid w:val="00C2766E"/>
    <w:rsid w:val="00C777C0"/>
    <w:rsid w:val="00C83BFD"/>
    <w:rsid w:val="00CA6D2A"/>
    <w:rsid w:val="00CB248C"/>
    <w:rsid w:val="00CC33C8"/>
    <w:rsid w:val="00CD5CDC"/>
    <w:rsid w:val="00CE28A0"/>
    <w:rsid w:val="00D42670"/>
    <w:rsid w:val="00D56B75"/>
    <w:rsid w:val="00D75F2B"/>
    <w:rsid w:val="00D8286B"/>
    <w:rsid w:val="00D836F5"/>
    <w:rsid w:val="00DA503D"/>
    <w:rsid w:val="00DD7A11"/>
    <w:rsid w:val="00DF03FA"/>
    <w:rsid w:val="00E129D1"/>
    <w:rsid w:val="00E24226"/>
    <w:rsid w:val="00E40CE8"/>
    <w:rsid w:val="00E5115C"/>
    <w:rsid w:val="00E60858"/>
    <w:rsid w:val="00E85D78"/>
    <w:rsid w:val="00E95301"/>
    <w:rsid w:val="00EA18D4"/>
    <w:rsid w:val="00EB7D55"/>
    <w:rsid w:val="00ED20F2"/>
    <w:rsid w:val="00ED6EFE"/>
    <w:rsid w:val="00EF18D4"/>
    <w:rsid w:val="00F15516"/>
    <w:rsid w:val="00F24BB2"/>
    <w:rsid w:val="00F406B8"/>
    <w:rsid w:val="00F671D4"/>
    <w:rsid w:val="00F67EE8"/>
    <w:rsid w:val="00F76A49"/>
    <w:rsid w:val="00FA5C94"/>
    <w:rsid w:val="00FB0863"/>
    <w:rsid w:val="00FD5C69"/>
    <w:rsid w:val="026F16F2"/>
    <w:rsid w:val="04224990"/>
    <w:rsid w:val="04DC9333"/>
    <w:rsid w:val="055E3D97"/>
    <w:rsid w:val="05710290"/>
    <w:rsid w:val="05842517"/>
    <w:rsid w:val="060F55C3"/>
    <w:rsid w:val="06E545B4"/>
    <w:rsid w:val="070ED657"/>
    <w:rsid w:val="07AB8D75"/>
    <w:rsid w:val="07B15567"/>
    <w:rsid w:val="0F13F299"/>
    <w:rsid w:val="10C1FFCD"/>
    <w:rsid w:val="112DBD0B"/>
    <w:rsid w:val="1153FA19"/>
    <w:rsid w:val="11F71C69"/>
    <w:rsid w:val="12E28126"/>
    <w:rsid w:val="12F4FA2F"/>
    <w:rsid w:val="132C3116"/>
    <w:rsid w:val="13CB92CE"/>
    <w:rsid w:val="143E1056"/>
    <w:rsid w:val="17A090C3"/>
    <w:rsid w:val="182DCAC3"/>
    <w:rsid w:val="18F48D7B"/>
    <w:rsid w:val="1A3FB56D"/>
    <w:rsid w:val="1DF51723"/>
    <w:rsid w:val="2106EFD0"/>
    <w:rsid w:val="23B6CD0A"/>
    <w:rsid w:val="23F4E8FB"/>
    <w:rsid w:val="244E2466"/>
    <w:rsid w:val="254DA3C4"/>
    <w:rsid w:val="255F78BD"/>
    <w:rsid w:val="25643F46"/>
    <w:rsid w:val="2750D297"/>
    <w:rsid w:val="27B9DB73"/>
    <w:rsid w:val="2B5F4CE1"/>
    <w:rsid w:val="3151A992"/>
    <w:rsid w:val="3166E3EA"/>
    <w:rsid w:val="32057F2D"/>
    <w:rsid w:val="36E39E2E"/>
    <w:rsid w:val="38AC4A7E"/>
    <w:rsid w:val="3927156B"/>
    <w:rsid w:val="3BB9DAB2"/>
    <w:rsid w:val="3C190391"/>
    <w:rsid w:val="3D570A3D"/>
    <w:rsid w:val="3DD63097"/>
    <w:rsid w:val="40E11C89"/>
    <w:rsid w:val="42B826B8"/>
    <w:rsid w:val="43F147DB"/>
    <w:rsid w:val="45498DBD"/>
    <w:rsid w:val="46298D56"/>
    <w:rsid w:val="479329B4"/>
    <w:rsid w:val="481F5892"/>
    <w:rsid w:val="484961DE"/>
    <w:rsid w:val="48E2D31E"/>
    <w:rsid w:val="4C0CA361"/>
    <w:rsid w:val="4C3547BB"/>
    <w:rsid w:val="4D0C5F5A"/>
    <w:rsid w:val="4D943BFC"/>
    <w:rsid w:val="4DB2C688"/>
    <w:rsid w:val="50356660"/>
    <w:rsid w:val="5106565F"/>
    <w:rsid w:val="526F7A89"/>
    <w:rsid w:val="53C11D83"/>
    <w:rsid w:val="5A4A5B77"/>
    <w:rsid w:val="5BEE0396"/>
    <w:rsid w:val="5C40D05D"/>
    <w:rsid w:val="5E5AB385"/>
    <w:rsid w:val="60A20E07"/>
    <w:rsid w:val="60D60B21"/>
    <w:rsid w:val="60DBD1AA"/>
    <w:rsid w:val="60DF4FD9"/>
    <w:rsid w:val="6102D762"/>
    <w:rsid w:val="62E4AE5A"/>
    <w:rsid w:val="63CCBDE5"/>
    <w:rsid w:val="6409C18F"/>
    <w:rsid w:val="64FCE483"/>
    <w:rsid w:val="65450D04"/>
    <w:rsid w:val="668EA932"/>
    <w:rsid w:val="69E6BC41"/>
    <w:rsid w:val="6B81FD6A"/>
    <w:rsid w:val="6BD943D5"/>
    <w:rsid w:val="7047F25E"/>
    <w:rsid w:val="71312951"/>
    <w:rsid w:val="72BD438A"/>
    <w:rsid w:val="73DF06D2"/>
    <w:rsid w:val="74581707"/>
    <w:rsid w:val="753FB130"/>
    <w:rsid w:val="776D336A"/>
    <w:rsid w:val="788DC338"/>
    <w:rsid w:val="7890FC4E"/>
    <w:rsid w:val="791DD70F"/>
    <w:rsid w:val="7BB56AF4"/>
    <w:rsid w:val="7DCAAECE"/>
    <w:rsid w:val="7E1B1350"/>
    <w:rsid w:val="7F154D78"/>
    <w:rsid w:val="7FD7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CFC4D"/>
  <w15:docId w15:val="{15163943-79FB-445A-99D0-285AD10C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9" w:semiHidden="1" w:qFormat="1"/>
    <w:lsdException w:name="Closing" w:semiHidden="1" w:unhideWhenUsed="1"/>
    <w:lsdException w:name="Signature" w:uiPriority="9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9" w:semiHidden="1" w:qFormat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spacing w:before="0" w:after="360" w:line="240" w:lineRule="auto"/>
      <w:ind w:left="-360" w:right="-360"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hAnsiTheme="majorHAnsi" w:eastAsiaTheme="majorEastAsia" w:cstheme="majorBidi"/>
      <w:caps/>
      <w:color w:val="577188" w:themeColor="accent1" w:themeShade="BF"/>
      <w:sz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color="B1C0CD" w:themeColor="accent1" w:themeTint="99" w:sz="4" w:space="6"/>
        <w:left w:val="single" w:color="FFFFFF" w:themeColor="background1" w:sz="2" w:space="4"/>
      </w:pBdr>
      <w:spacing w:after="0" w:line="240" w:lineRule="auto"/>
      <w:ind w:left="-360" w:right="-360"/>
    </w:pPr>
  </w:style>
  <w:style w:type="character" w:styleId="FooterChar" w:customStyle="1">
    <w:name w:val="Footer Char"/>
    <w:basedOn w:val="DefaultParagraphFont"/>
    <w:link w:val="Footer"/>
    <w:uiPriority w:val="99"/>
    <w:rPr>
      <w:kern w:val="2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Heading1Char" w:customStyle="1">
    <w:name w:val="Heading 1 Char"/>
    <w:basedOn w:val="DefaultParagraphFont"/>
    <w:link w:val="Heading1"/>
    <w:uiPriority w:val="1"/>
    <w:rPr>
      <w:kern w:val="20"/>
      <w:sz w:val="36"/>
    </w:rPr>
  </w:style>
  <w:style w:type="character" w:styleId="Heading2Char" w:customStyle="1">
    <w:name w:val="Heading 2 Char"/>
    <w:basedOn w:val="DefaultParagraphFont"/>
    <w:link w:val="Heading2"/>
    <w:uiPriority w:val="1"/>
    <w:rPr>
      <w:rFonts w:asciiTheme="majorHAnsi" w:hAnsiTheme="majorHAnsi" w:eastAsiaTheme="majorEastAsia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9"/>
    <w:unhideWhenUsed/>
    <w:qFormat/>
    <w:pPr>
      <w:spacing w:before="240" w:after="240"/>
      <w:ind w:left="720" w:right="720"/>
    </w:pPr>
    <w:rPr>
      <w:i/>
      <w:iCs/>
      <w:color w:val="7E97AD" w:themeColor="accent1"/>
      <w:sz w:val="28"/>
    </w:rPr>
  </w:style>
  <w:style w:type="character" w:styleId="QuoteChar" w:customStyle="1">
    <w:name w:val="Quote Char"/>
    <w:basedOn w:val="DefaultParagraphFont"/>
    <w:link w:val="Quote"/>
    <w:uiPriority w:val="9"/>
    <w:rPr>
      <w:i/>
      <w:iCs/>
      <w:color w:val="7E97AD" w:themeColor="accent1"/>
      <w:kern w:val="20"/>
      <w:sz w:val="28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color="7E97AD" w:themeColor="accent1" w:sz="2" w:space="10" w:frame="1"/>
        <w:left w:val="single" w:color="7E97AD" w:themeColor="accent1" w:sz="2" w:space="10" w:frame="1"/>
        <w:bottom w:val="single" w:color="7E97AD" w:themeColor="accent1" w:sz="2" w:space="10" w:frame="1"/>
        <w:right w:val="single" w:color="7E97AD" w:themeColor="accent1" w:sz="2" w:space="10" w:frame="1"/>
      </w:pBdr>
      <w:ind w:left="1152" w:right="1152"/>
    </w:pPr>
    <w:rPr>
      <w:i/>
      <w:iCs/>
      <w:color w:val="7E97A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sz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sz w:val="16"/>
    </w:rPr>
  </w:style>
  <w:style w:type="character" w:styleId="BookTitle">
    <w:name w:val="Book Title"/>
    <w:basedOn w:val="DefaultParagraphFont"/>
    <w:uiPriority w:val="33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C8E6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C8E6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C8E60" w:themeColor="accent2" w:sz="24" w:space="0"/>
        <w:left w:val="single" w:color="7E97AD" w:themeColor="accent1" w:sz="4" w:space="0"/>
        <w:bottom w:val="single" w:color="7E97AD" w:themeColor="accent1" w:sz="4" w:space="0"/>
        <w:right w:val="single" w:color="7E97A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C8E6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55A6D" w:themeColor="accent1" w:themeShade="99" w:sz="4" w:space="0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C8E60" w:themeColor="accent2" w:sz="24" w:space="0"/>
        <w:left w:val="single" w:color="CC8E60" w:themeColor="accent2" w:sz="4" w:space="0"/>
        <w:bottom w:val="single" w:color="CC8E60" w:themeColor="accent2" w:sz="4" w:space="0"/>
        <w:right w:val="single" w:color="CC8E6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C8E6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8522B" w:themeColor="accent2" w:themeShade="99" w:sz="4" w:space="0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4936D" w:themeColor="accent4" w:sz="24" w:space="0"/>
        <w:left w:val="single" w:color="7A6A60" w:themeColor="accent3" w:sz="4" w:space="0"/>
        <w:bottom w:val="single" w:color="7A6A60" w:themeColor="accent3" w:sz="4" w:space="0"/>
        <w:right w:val="single" w:color="7A6A60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4936D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93F39" w:themeColor="accent3" w:themeShade="99" w:sz="4" w:space="0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A6A60" w:themeColor="accent3" w:sz="24" w:space="0"/>
        <w:left w:val="single" w:color="B4936D" w:themeColor="accent4" w:sz="4" w:space="0"/>
        <w:bottom w:val="single" w:color="B4936D" w:themeColor="accent4" w:sz="4" w:space="0"/>
        <w:right w:val="single" w:color="B4936D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A6A6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2583B" w:themeColor="accent4" w:themeShade="99" w:sz="4" w:space="0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D936F" w:themeColor="accent6" w:sz="24" w:space="0"/>
        <w:left w:val="single" w:color="67787B" w:themeColor="accent5" w:sz="4" w:space="0"/>
        <w:bottom w:val="single" w:color="67787B" w:themeColor="accent5" w:sz="4" w:space="0"/>
        <w:right w:val="single" w:color="67787B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D936F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D4749" w:themeColor="accent5" w:themeShade="99" w:sz="4" w:space="0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7787B" w:themeColor="accent5" w:sz="24" w:space="0"/>
        <w:left w:val="single" w:color="9D936F" w:themeColor="accent6" w:sz="4" w:space="0"/>
        <w:bottom w:val="single" w:color="9D936F" w:themeColor="accent6" w:sz="4" w:space="0"/>
        <w:right w:val="single" w:color="9D936F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7787B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5841" w:themeColor="accent6" w:themeShade="99" w:sz="4" w:space="0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</w:r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styleId="DateChar" w:customStyle="1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Tahoma" w:hAnsi="Tahoma" w:cs="Tahoma"/>
      <w:sz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</w:style>
  <w:style w:type="character" w:styleId="Emphasis">
    <w:name w:val="Emphasis"/>
    <w:basedOn w:val="DefaultParagraphFont"/>
    <w:uiPriority w:val="20"/>
    <w:semiHidden/>
    <w:unhideWhenUsed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96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</w:rPr>
  </w:style>
  <w:style w:type="character" w:styleId="Heading3Char" w:customStyle="1">
    <w:name w:val="Heading 3 Char"/>
    <w:basedOn w:val="DefaultParagraphFont"/>
    <w:link w:val="Heading3"/>
    <w:uiPriority w:val="1"/>
    <w:rPr>
      <w:rFonts w:asciiTheme="majorHAnsi" w:hAnsiTheme="majorHAnsi" w:eastAsiaTheme="majorEastAsia" w:cstheme="majorBidi"/>
      <w:b/>
      <w:bCs/>
      <w:color w:val="7E97AD" w:themeColor="accent1"/>
      <w:kern w:val="20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18"/>
    <w:semiHidden/>
    <w:rPr>
      <w:rFonts w:asciiTheme="majorHAnsi" w:hAnsiTheme="majorHAnsi" w:eastAsiaTheme="majorEastAsia" w:cstheme="majorBidi"/>
      <w:b/>
      <w:bCs/>
      <w:i/>
      <w:iCs/>
      <w:color w:val="7E97AD" w:themeColor="accent1"/>
      <w:kern w:val="20"/>
    </w:rPr>
  </w:style>
  <w:style w:type="character" w:styleId="Heading5Char" w:customStyle="1">
    <w:name w:val="Heading 5 Char"/>
    <w:basedOn w:val="DefaultParagraphFont"/>
    <w:link w:val="Heading5"/>
    <w:uiPriority w:val="18"/>
    <w:semiHidden/>
    <w:rPr>
      <w:rFonts w:asciiTheme="majorHAnsi" w:hAnsiTheme="majorHAnsi" w:eastAsiaTheme="majorEastAsia" w:cstheme="majorBidi"/>
      <w:color w:val="394B5A" w:themeColor="accent1" w:themeShade="7F"/>
      <w:kern w:val="20"/>
    </w:rPr>
  </w:style>
  <w:style w:type="character" w:styleId="Heading6Char" w:customStyle="1">
    <w:name w:val="Heading 6 Char"/>
    <w:basedOn w:val="DefaultParagraphFont"/>
    <w:link w:val="Heading6"/>
    <w:uiPriority w:val="18"/>
    <w:semiHidden/>
    <w:rPr>
      <w:rFonts w:asciiTheme="majorHAnsi" w:hAnsiTheme="majorHAnsi" w:eastAsiaTheme="majorEastAsia" w:cstheme="majorBidi"/>
      <w:i/>
      <w:iCs/>
      <w:color w:val="394B5A" w:themeColor="accent1" w:themeShade="7F"/>
      <w:kern w:val="20"/>
    </w:rPr>
  </w:style>
  <w:style w:type="character" w:styleId="Heading7Char" w:customStyle="1">
    <w:name w:val="Heading 7 Char"/>
    <w:basedOn w:val="DefaultParagraphFont"/>
    <w:link w:val="Heading7"/>
    <w:uiPriority w:val="18"/>
    <w:semiHidden/>
    <w:rPr>
      <w:rFonts w:asciiTheme="majorHAnsi" w:hAnsiTheme="majorHAnsi" w:eastAsiaTheme="majorEastAsia" w:cstheme="majorBidi"/>
      <w:i/>
      <w:iCs/>
      <w:color w:val="404040" w:themeColor="text1" w:themeTint="BF"/>
      <w:kern w:val="20"/>
    </w:rPr>
  </w:style>
  <w:style w:type="character" w:styleId="Heading8Char" w:customStyle="1">
    <w:name w:val="Heading 8 Char"/>
    <w:basedOn w:val="DefaultParagraphFont"/>
    <w:link w:val="Heading8"/>
    <w:uiPriority w:val="18"/>
    <w:semiHidden/>
    <w:rPr>
      <w:rFonts w:asciiTheme="majorHAnsi" w:hAnsiTheme="majorHAnsi" w:eastAsiaTheme="majorEastAsia" w:cstheme="majorBidi"/>
      <w:color w:val="404040" w:themeColor="text1" w:themeTint="BF"/>
      <w:kern w:val="20"/>
    </w:rPr>
  </w:style>
  <w:style w:type="character" w:styleId="Heading9Char" w:customStyle="1">
    <w:name w:val="Heading 9 Char"/>
    <w:basedOn w:val="DefaultParagraphFont"/>
    <w:link w:val="Heading9"/>
    <w:uiPriority w:val="18"/>
    <w:semiHidden/>
    <w:rPr>
      <w:rFonts w:asciiTheme="majorHAnsi" w:hAnsiTheme="majorHAnsi" w:eastAsiaTheme="majorEastAsia" w:cstheme="majorBidi"/>
      <w:i/>
      <w:iCs/>
      <w:color w:val="404040" w:themeColor="text1" w:themeTint="BF"/>
      <w:kern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 w:cs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646464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bCs/>
      <w:i/>
      <w:iCs/>
      <w:color w:val="7E97A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pPr>
      <w:pBdr>
        <w:bottom w:val="single" w:color="7E97AD" w:themeColor="accent1" w:sz="4" w:space="4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bCs/>
      <w:i/>
      <w:iCs/>
      <w:color w:val="7E97A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7E97AD" w:themeColor="accent1" w:sz="8" w:space="0"/>
        <w:left w:val="single" w:color="7E97AD" w:themeColor="accent1" w:sz="8" w:space="0"/>
        <w:bottom w:val="single" w:color="7E97AD" w:themeColor="accent1" w:sz="8" w:space="0"/>
        <w:right w:val="single" w:color="7E97AD" w:themeColor="accent1" w:sz="8" w:space="0"/>
        <w:insideH w:val="single" w:color="7E97AD" w:themeColor="accent1" w:sz="8" w:space="0"/>
        <w:insideV w:val="single" w:color="7E97A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18" w:space="0"/>
          <w:right w:val="single" w:color="7E97AD" w:themeColor="accent1" w:sz="8" w:space="0"/>
          <w:insideH w:val="nil"/>
          <w:insideV w:val="single" w:color="7E97A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97AD" w:themeColor="accent1" w:sz="6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  <w:insideH w:val="nil"/>
          <w:insideV w:val="single" w:color="7E97A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</w:tcPr>
    </w:tblStylePr>
    <w:tblStylePr w:type="band1Vert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  <w:insideV w:val="single" w:color="7E97AD" w:themeColor="accent1" w:sz="8" w:space="0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  <w:insideV w:val="single" w:color="7E97A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CC8E60" w:themeColor="accent2" w:sz="8" w:space="0"/>
        <w:left w:val="single" w:color="CC8E60" w:themeColor="accent2" w:sz="8" w:space="0"/>
        <w:bottom w:val="single" w:color="CC8E60" w:themeColor="accent2" w:sz="8" w:space="0"/>
        <w:right w:val="single" w:color="CC8E60" w:themeColor="accent2" w:sz="8" w:space="0"/>
        <w:insideH w:val="single" w:color="CC8E60" w:themeColor="accent2" w:sz="8" w:space="0"/>
        <w:insideV w:val="single" w:color="CC8E6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18" w:space="0"/>
          <w:right w:val="single" w:color="CC8E60" w:themeColor="accent2" w:sz="8" w:space="0"/>
          <w:insideH w:val="nil"/>
          <w:insideV w:val="single" w:color="CC8E6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C8E60" w:themeColor="accent2" w:sz="6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  <w:insideH w:val="nil"/>
          <w:insideV w:val="single" w:color="CC8E6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</w:tcPr>
    </w:tblStylePr>
    <w:tblStylePr w:type="band1Vert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  <w:insideV w:val="single" w:color="CC8E60" w:themeColor="accent2" w:sz="8" w:space="0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  <w:insideV w:val="single" w:color="CC8E60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7A6A60" w:themeColor="accent3" w:sz="8" w:space="0"/>
        <w:left w:val="single" w:color="7A6A60" w:themeColor="accent3" w:sz="8" w:space="0"/>
        <w:bottom w:val="single" w:color="7A6A60" w:themeColor="accent3" w:sz="8" w:space="0"/>
        <w:right w:val="single" w:color="7A6A60" w:themeColor="accent3" w:sz="8" w:space="0"/>
        <w:insideH w:val="single" w:color="7A6A60" w:themeColor="accent3" w:sz="8" w:space="0"/>
        <w:insideV w:val="single" w:color="7A6A60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18" w:space="0"/>
          <w:right w:val="single" w:color="7A6A60" w:themeColor="accent3" w:sz="8" w:space="0"/>
          <w:insideH w:val="nil"/>
          <w:insideV w:val="single" w:color="7A6A60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A6A60" w:themeColor="accent3" w:sz="6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  <w:insideH w:val="nil"/>
          <w:insideV w:val="single" w:color="7A6A60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</w:tcPr>
    </w:tblStylePr>
    <w:tblStylePr w:type="band1Vert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  <w:insideV w:val="single" w:color="7A6A60" w:themeColor="accent3" w:sz="8" w:space="0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  <w:insideV w:val="single" w:color="7A6A60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B4936D" w:themeColor="accent4" w:sz="8" w:space="0"/>
        <w:left w:val="single" w:color="B4936D" w:themeColor="accent4" w:sz="8" w:space="0"/>
        <w:bottom w:val="single" w:color="B4936D" w:themeColor="accent4" w:sz="8" w:space="0"/>
        <w:right w:val="single" w:color="B4936D" w:themeColor="accent4" w:sz="8" w:space="0"/>
        <w:insideH w:val="single" w:color="B4936D" w:themeColor="accent4" w:sz="8" w:space="0"/>
        <w:insideV w:val="single" w:color="B4936D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18" w:space="0"/>
          <w:right w:val="single" w:color="B4936D" w:themeColor="accent4" w:sz="8" w:space="0"/>
          <w:insideH w:val="nil"/>
          <w:insideV w:val="single" w:color="B4936D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4936D" w:themeColor="accent4" w:sz="6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  <w:insideH w:val="nil"/>
          <w:insideV w:val="single" w:color="B4936D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</w:tcPr>
    </w:tblStylePr>
    <w:tblStylePr w:type="band1Vert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  <w:insideV w:val="single" w:color="B4936D" w:themeColor="accent4" w:sz="8" w:space="0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  <w:insideV w:val="single" w:color="B4936D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67787B" w:themeColor="accent5" w:sz="8" w:space="0"/>
        <w:left w:val="single" w:color="67787B" w:themeColor="accent5" w:sz="8" w:space="0"/>
        <w:bottom w:val="single" w:color="67787B" w:themeColor="accent5" w:sz="8" w:space="0"/>
        <w:right w:val="single" w:color="67787B" w:themeColor="accent5" w:sz="8" w:space="0"/>
        <w:insideH w:val="single" w:color="67787B" w:themeColor="accent5" w:sz="8" w:space="0"/>
        <w:insideV w:val="single" w:color="67787B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18" w:space="0"/>
          <w:right w:val="single" w:color="67787B" w:themeColor="accent5" w:sz="8" w:space="0"/>
          <w:insideH w:val="nil"/>
          <w:insideV w:val="single" w:color="67787B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7787B" w:themeColor="accent5" w:sz="6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  <w:insideH w:val="nil"/>
          <w:insideV w:val="single" w:color="67787B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</w:tcPr>
    </w:tblStylePr>
    <w:tblStylePr w:type="band1Vert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  <w:insideV w:val="single" w:color="67787B" w:themeColor="accent5" w:sz="8" w:space="0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  <w:insideV w:val="single" w:color="67787B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9D936F" w:themeColor="accent6" w:sz="8" w:space="0"/>
        <w:left w:val="single" w:color="9D936F" w:themeColor="accent6" w:sz="8" w:space="0"/>
        <w:bottom w:val="single" w:color="9D936F" w:themeColor="accent6" w:sz="8" w:space="0"/>
        <w:right w:val="single" w:color="9D936F" w:themeColor="accent6" w:sz="8" w:space="0"/>
        <w:insideH w:val="single" w:color="9D936F" w:themeColor="accent6" w:sz="8" w:space="0"/>
        <w:insideV w:val="single" w:color="9D936F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18" w:space="0"/>
          <w:right w:val="single" w:color="9D936F" w:themeColor="accent6" w:sz="8" w:space="0"/>
          <w:insideH w:val="nil"/>
          <w:insideV w:val="single" w:color="9D936F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D936F" w:themeColor="accent6" w:sz="6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  <w:insideH w:val="nil"/>
          <w:insideV w:val="single" w:color="9D936F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</w:tcPr>
    </w:tblStylePr>
    <w:tblStylePr w:type="band1Vert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  <w:insideV w:val="single" w:color="9D936F" w:themeColor="accent6" w:sz="8" w:space="0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  <w:insideV w:val="single" w:color="9D936F" w:themeColor="accent6" w:sz="8" w:space="0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7E97AD" w:themeColor="accent1" w:sz="8" w:space="0"/>
        <w:left w:val="single" w:color="7E97AD" w:themeColor="accent1" w:sz="8" w:space="0"/>
        <w:bottom w:val="single" w:color="7E97AD" w:themeColor="accent1" w:sz="8" w:space="0"/>
        <w:right w:val="single" w:color="7E97A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97AD" w:themeColor="accent1" w:sz="6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</w:tcPr>
    </w:tblStylePr>
    <w:tblStylePr w:type="band1Horz">
      <w:tblPr/>
      <w:tcPr>
        <w:tcBorders>
          <w:top w:val="single" w:color="7E97AD" w:themeColor="accent1" w:sz="8" w:space="0"/>
          <w:left w:val="single" w:color="7E97AD" w:themeColor="accent1" w:sz="8" w:space="0"/>
          <w:bottom w:val="single" w:color="7E97AD" w:themeColor="accent1" w:sz="8" w:space="0"/>
          <w:right w:val="single" w:color="7E97A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CC8E60" w:themeColor="accent2" w:sz="8" w:space="0"/>
        <w:left w:val="single" w:color="CC8E60" w:themeColor="accent2" w:sz="8" w:space="0"/>
        <w:bottom w:val="single" w:color="CC8E60" w:themeColor="accent2" w:sz="8" w:space="0"/>
        <w:right w:val="single" w:color="CC8E6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C8E60" w:themeColor="accent2" w:sz="6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</w:tcPr>
    </w:tblStylePr>
    <w:tblStylePr w:type="band1Horz">
      <w:tblPr/>
      <w:tcPr>
        <w:tcBorders>
          <w:top w:val="single" w:color="CC8E60" w:themeColor="accent2" w:sz="8" w:space="0"/>
          <w:left w:val="single" w:color="CC8E60" w:themeColor="accent2" w:sz="8" w:space="0"/>
          <w:bottom w:val="single" w:color="CC8E60" w:themeColor="accent2" w:sz="8" w:space="0"/>
          <w:right w:val="single" w:color="CC8E60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7A6A60" w:themeColor="accent3" w:sz="8" w:space="0"/>
        <w:left w:val="single" w:color="7A6A60" w:themeColor="accent3" w:sz="8" w:space="0"/>
        <w:bottom w:val="single" w:color="7A6A60" w:themeColor="accent3" w:sz="8" w:space="0"/>
        <w:right w:val="single" w:color="7A6A6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6A60" w:themeColor="accent3" w:sz="6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</w:tcPr>
    </w:tblStylePr>
    <w:tblStylePr w:type="band1Horz">
      <w:tblPr/>
      <w:tcPr>
        <w:tcBorders>
          <w:top w:val="single" w:color="7A6A60" w:themeColor="accent3" w:sz="8" w:space="0"/>
          <w:left w:val="single" w:color="7A6A60" w:themeColor="accent3" w:sz="8" w:space="0"/>
          <w:bottom w:val="single" w:color="7A6A60" w:themeColor="accent3" w:sz="8" w:space="0"/>
          <w:right w:val="single" w:color="7A6A60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B4936D" w:themeColor="accent4" w:sz="8" w:space="0"/>
        <w:left w:val="single" w:color="B4936D" w:themeColor="accent4" w:sz="8" w:space="0"/>
        <w:bottom w:val="single" w:color="B4936D" w:themeColor="accent4" w:sz="8" w:space="0"/>
        <w:right w:val="single" w:color="B4936D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936D" w:themeColor="accent4" w:sz="6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</w:tcPr>
    </w:tblStylePr>
    <w:tblStylePr w:type="band1Horz">
      <w:tblPr/>
      <w:tcPr>
        <w:tcBorders>
          <w:top w:val="single" w:color="B4936D" w:themeColor="accent4" w:sz="8" w:space="0"/>
          <w:left w:val="single" w:color="B4936D" w:themeColor="accent4" w:sz="8" w:space="0"/>
          <w:bottom w:val="single" w:color="B4936D" w:themeColor="accent4" w:sz="8" w:space="0"/>
          <w:right w:val="single" w:color="B4936D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67787B" w:themeColor="accent5" w:sz="8" w:space="0"/>
        <w:left w:val="single" w:color="67787B" w:themeColor="accent5" w:sz="8" w:space="0"/>
        <w:bottom w:val="single" w:color="67787B" w:themeColor="accent5" w:sz="8" w:space="0"/>
        <w:right w:val="single" w:color="67787B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7787B" w:themeColor="accent5" w:sz="6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</w:tcPr>
    </w:tblStylePr>
    <w:tblStylePr w:type="band1Horz">
      <w:tblPr/>
      <w:tcPr>
        <w:tcBorders>
          <w:top w:val="single" w:color="67787B" w:themeColor="accent5" w:sz="8" w:space="0"/>
          <w:left w:val="single" w:color="67787B" w:themeColor="accent5" w:sz="8" w:space="0"/>
          <w:bottom w:val="single" w:color="67787B" w:themeColor="accent5" w:sz="8" w:space="0"/>
          <w:right w:val="single" w:color="67787B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9D936F" w:themeColor="accent6" w:sz="8" w:space="0"/>
        <w:left w:val="single" w:color="9D936F" w:themeColor="accent6" w:sz="8" w:space="0"/>
        <w:bottom w:val="single" w:color="9D936F" w:themeColor="accent6" w:sz="8" w:space="0"/>
        <w:right w:val="single" w:color="9D936F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D936F" w:themeColor="accent6" w:sz="6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</w:tcPr>
    </w:tblStylePr>
    <w:tblStylePr w:type="band1Horz">
      <w:tblPr/>
      <w:tcPr>
        <w:tcBorders>
          <w:top w:val="single" w:color="9D936F" w:themeColor="accent6" w:sz="8" w:space="0"/>
          <w:left w:val="single" w:color="9D936F" w:themeColor="accent6" w:sz="8" w:space="0"/>
          <w:bottom w:val="single" w:color="9D936F" w:themeColor="accent6" w:sz="8" w:space="0"/>
          <w:right w:val="single" w:color="9D936F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color="7E97AD" w:themeColor="accent1" w:sz="8" w:space="0"/>
        <w:bottom w:val="single" w:color="7E97A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97AD" w:themeColor="accent1" w:sz="8" w:space="0"/>
          <w:left w:val="nil"/>
          <w:bottom w:val="single" w:color="7E97A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97AD" w:themeColor="accent1" w:sz="8" w:space="0"/>
          <w:left w:val="nil"/>
          <w:bottom w:val="single" w:color="7E97A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color="CC8E60" w:themeColor="accent2" w:sz="8" w:space="0"/>
        <w:bottom w:val="single" w:color="CC8E6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C8E60" w:themeColor="accent2" w:sz="8" w:space="0"/>
          <w:left w:val="nil"/>
          <w:bottom w:val="single" w:color="CC8E6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C8E60" w:themeColor="accent2" w:sz="8" w:space="0"/>
          <w:left w:val="nil"/>
          <w:bottom w:val="single" w:color="CC8E6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color="7A6A60" w:themeColor="accent3" w:sz="8" w:space="0"/>
        <w:bottom w:val="single" w:color="7A6A6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A6A60" w:themeColor="accent3" w:sz="8" w:space="0"/>
          <w:left w:val="nil"/>
          <w:bottom w:val="single" w:color="7A6A60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A6A60" w:themeColor="accent3" w:sz="8" w:space="0"/>
          <w:left w:val="nil"/>
          <w:bottom w:val="single" w:color="7A6A60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color="B4936D" w:themeColor="accent4" w:sz="8" w:space="0"/>
        <w:bottom w:val="single" w:color="B4936D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4936D" w:themeColor="accent4" w:sz="8" w:space="0"/>
          <w:left w:val="nil"/>
          <w:bottom w:val="single" w:color="B4936D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4936D" w:themeColor="accent4" w:sz="8" w:space="0"/>
          <w:left w:val="nil"/>
          <w:bottom w:val="single" w:color="B4936D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color="67787B" w:themeColor="accent5" w:sz="8" w:space="0"/>
        <w:bottom w:val="single" w:color="67787B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7787B" w:themeColor="accent5" w:sz="8" w:space="0"/>
          <w:left w:val="nil"/>
          <w:bottom w:val="single" w:color="67787B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7787B" w:themeColor="accent5" w:sz="8" w:space="0"/>
          <w:left w:val="nil"/>
          <w:bottom w:val="single" w:color="67787B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color="9D936F" w:themeColor="accent6" w:sz="8" w:space="0"/>
        <w:bottom w:val="single" w:color="9D936F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D936F" w:themeColor="accent6" w:sz="8" w:space="0"/>
          <w:left w:val="nil"/>
          <w:bottom w:val="single" w:color="9D936F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D936F" w:themeColor="accent6" w:sz="8" w:space="0"/>
          <w:left w:val="nil"/>
          <w:bottom w:val="single" w:color="9D936F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0"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"/>
    <w:unhideWhenUsed/>
    <w:qFormat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18"/>
    <w:unhideWhenUsed/>
    <w:qFormat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18"/>
    <w:semiHidden/>
    <w:unhideWhenUsed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18"/>
    <w:semiHidden/>
    <w:unhideWhenUsed/>
    <w:pPr>
      <w:numPr>
        <w:ilvl w:val="4"/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</w:r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EB0C1" w:themeColor="accent1" w:themeTint="BF" w:sz="8" w:space="0"/>
        <w:left w:val="single" w:color="9EB0C1" w:themeColor="accent1" w:themeTint="BF" w:sz="8" w:space="0"/>
        <w:bottom w:val="single" w:color="9EB0C1" w:themeColor="accent1" w:themeTint="BF" w:sz="8" w:space="0"/>
        <w:right w:val="single" w:color="9EB0C1" w:themeColor="accent1" w:themeTint="BF" w:sz="8" w:space="0"/>
        <w:insideH w:val="single" w:color="9EB0C1" w:themeColor="accent1" w:themeTint="BF" w:sz="8" w:space="0"/>
        <w:insideV w:val="single" w:color="9EB0C1" w:themeColor="accent1" w:themeTint="BF" w:sz="8" w:space="0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EB0C1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D8AA87" w:themeColor="accent2" w:themeTint="BF" w:sz="8" w:space="0"/>
        <w:left w:val="single" w:color="D8AA87" w:themeColor="accent2" w:themeTint="BF" w:sz="8" w:space="0"/>
        <w:bottom w:val="single" w:color="D8AA87" w:themeColor="accent2" w:themeTint="BF" w:sz="8" w:space="0"/>
        <w:right w:val="single" w:color="D8AA87" w:themeColor="accent2" w:themeTint="BF" w:sz="8" w:space="0"/>
        <w:insideH w:val="single" w:color="D8AA87" w:themeColor="accent2" w:themeTint="BF" w:sz="8" w:space="0"/>
        <w:insideV w:val="single" w:color="D8AA87" w:themeColor="accent2" w:themeTint="BF" w:sz="8" w:space="0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8AA87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E8E84" w:themeColor="accent3" w:themeTint="BF" w:sz="8" w:space="0"/>
        <w:left w:val="single" w:color="9E8E84" w:themeColor="accent3" w:themeTint="BF" w:sz="8" w:space="0"/>
        <w:bottom w:val="single" w:color="9E8E84" w:themeColor="accent3" w:themeTint="BF" w:sz="8" w:space="0"/>
        <w:right w:val="single" w:color="9E8E84" w:themeColor="accent3" w:themeTint="BF" w:sz="8" w:space="0"/>
        <w:insideH w:val="single" w:color="9E8E84" w:themeColor="accent3" w:themeTint="BF" w:sz="8" w:space="0"/>
        <w:insideV w:val="single" w:color="9E8E84" w:themeColor="accent3" w:themeTint="BF" w:sz="8" w:space="0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E8E84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C6AD91" w:themeColor="accent4" w:themeTint="BF" w:sz="8" w:space="0"/>
        <w:left w:val="single" w:color="C6AD91" w:themeColor="accent4" w:themeTint="BF" w:sz="8" w:space="0"/>
        <w:bottom w:val="single" w:color="C6AD91" w:themeColor="accent4" w:themeTint="BF" w:sz="8" w:space="0"/>
        <w:right w:val="single" w:color="C6AD91" w:themeColor="accent4" w:themeTint="BF" w:sz="8" w:space="0"/>
        <w:insideH w:val="single" w:color="C6AD91" w:themeColor="accent4" w:themeTint="BF" w:sz="8" w:space="0"/>
        <w:insideV w:val="single" w:color="C6AD91" w:themeColor="accent4" w:themeTint="BF" w:sz="8" w:space="0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6AD9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8B9B9E" w:themeColor="accent5" w:themeTint="BF" w:sz="8" w:space="0"/>
        <w:left w:val="single" w:color="8B9B9E" w:themeColor="accent5" w:themeTint="BF" w:sz="8" w:space="0"/>
        <w:bottom w:val="single" w:color="8B9B9E" w:themeColor="accent5" w:themeTint="BF" w:sz="8" w:space="0"/>
        <w:right w:val="single" w:color="8B9B9E" w:themeColor="accent5" w:themeTint="BF" w:sz="8" w:space="0"/>
        <w:insideH w:val="single" w:color="8B9B9E" w:themeColor="accent5" w:themeTint="BF" w:sz="8" w:space="0"/>
        <w:insideV w:val="single" w:color="8B9B9E" w:themeColor="accent5" w:themeTint="BF" w:sz="8" w:space="0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B9B9E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B5AE93" w:themeColor="accent6" w:themeTint="BF" w:sz="8" w:space="0"/>
        <w:left w:val="single" w:color="B5AE93" w:themeColor="accent6" w:themeTint="BF" w:sz="8" w:space="0"/>
        <w:bottom w:val="single" w:color="B5AE93" w:themeColor="accent6" w:themeTint="BF" w:sz="8" w:space="0"/>
        <w:right w:val="single" w:color="B5AE93" w:themeColor="accent6" w:themeTint="BF" w:sz="8" w:space="0"/>
        <w:insideH w:val="single" w:color="B5AE93" w:themeColor="accent6" w:themeTint="BF" w:sz="8" w:space="0"/>
        <w:insideV w:val="single" w:color="B5AE93" w:themeColor="accent6" w:themeTint="BF" w:sz="8" w:space="0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5AE9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97AD" w:themeColor="accent1" w:sz="8" w:space="0"/>
        <w:left w:val="single" w:color="7E97AD" w:themeColor="accent1" w:sz="8" w:space="0"/>
        <w:bottom w:val="single" w:color="7E97AD" w:themeColor="accent1" w:sz="8" w:space="0"/>
        <w:right w:val="single" w:color="7E97AD" w:themeColor="accent1" w:sz="8" w:space="0"/>
        <w:insideH w:val="single" w:color="7E97AD" w:themeColor="accent1" w:sz="8" w:space="0"/>
        <w:insideV w:val="single" w:color="7E97AD" w:themeColor="accent1" w:sz="8" w:space="0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color="7E97AD" w:themeColor="accent1" w:sz="6" w:space="0"/>
          <w:insideV w:val="single" w:color="7E97AD" w:themeColor="accent1" w:sz="6" w:space="0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C8E60" w:themeColor="accent2" w:sz="8" w:space="0"/>
        <w:left w:val="single" w:color="CC8E60" w:themeColor="accent2" w:sz="8" w:space="0"/>
        <w:bottom w:val="single" w:color="CC8E60" w:themeColor="accent2" w:sz="8" w:space="0"/>
        <w:right w:val="single" w:color="CC8E60" w:themeColor="accent2" w:sz="8" w:space="0"/>
        <w:insideH w:val="single" w:color="CC8E60" w:themeColor="accent2" w:sz="8" w:space="0"/>
        <w:insideV w:val="single" w:color="CC8E60" w:themeColor="accent2" w:sz="8" w:space="0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color="CC8E60" w:themeColor="accent2" w:sz="6" w:space="0"/>
          <w:insideV w:val="single" w:color="CC8E60" w:themeColor="accent2" w:sz="6" w:space="0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A6A60" w:themeColor="accent3" w:sz="8" w:space="0"/>
        <w:left w:val="single" w:color="7A6A60" w:themeColor="accent3" w:sz="8" w:space="0"/>
        <w:bottom w:val="single" w:color="7A6A60" w:themeColor="accent3" w:sz="8" w:space="0"/>
        <w:right w:val="single" w:color="7A6A60" w:themeColor="accent3" w:sz="8" w:space="0"/>
        <w:insideH w:val="single" w:color="7A6A60" w:themeColor="accent3" w:sz="8" w:space="0"/>
        <w:insideV w:val="single" w:color="7A6A60" w:themeColor="accent3" w:sz="8" w:space="0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color="7A6A60" w:themeColor="accent3" w:sz="6" w:space="0"/>
          <w:insideV w:val="single" w:color="7A6A60" w:themeColor="accent3" w:sz="6" w:space="0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4936D" w:themeColor="accent4" w:sz="8" w:space="0"/>
        <w:left w:val="single" w:color="B4936D" w:themeColor="accent4" w:sz="8" w:space="0"/>
        <w:bottom w:val="single" w:color="B4936D" w:themeColor="accent4" w:sz="8" w:space="0"/>
        <w:right w:val="single" w:color="B4936D" w:themeColor="accent4" w:sz="8" w:space="0"/>
        <w:insideH w:val="single" w:color="B4936D" w:themeColor="accent4" w:sz="8" w:space="0"/>
        <w:insideV w:val="single" w:color="B4936D" w:themeColor="accent4" w:sz="8" w:space="0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color="B4936D" w:themeColor="accent4" w:sz="6" w:space="0"/>
          <w:insideV w:val="single" w:color="B4936D" w:themeColor="accent4" w:sz="6" w:space="0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7787B" w:themeColor="accent5" w:sz="8" w:space="0"/>
        <w:left w:val="single" w:color="67787B" w:themeColor="accent5" w:sz="8" w:space="0"/>
        <w:bottom w:val="single" w:color="67787B" w:themeColor="accent5" w:sz="8" w:space="0"/>
        <w:right w:val="single" w:color="67787B" w:themeColor="accent5" w:sz="8" w:space="0"/>
        <w:insideH w:val="single" w:color="67787B" w:themeColor="accent5" w:sz="8" w:space="0"/>
        <w:insideV w:val="single" w:color="67787B" w:themeColor="accent5" w:sz="8" w:space="0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color="67787B" w:themeColor="accent5" w:sz="6" w:space="0"/>
          <w:insideV w:val="single" w:color="67787B" w:themeColor="accent5" w:sz="6" w:space="0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D936F" w:themeColor="accent6" w:sz="8" w:space="0"/>
        <w:left w:val="single" w:color="9D936F" w:themeColor="accent6" w:sz="8" w:space="0"/>
        <w:bottom w:val="single" w:color="9D936F" w:themeColor="accent6" w:sz="8" w:space="0"/>
        <w:right w:val="single" w:color="9D936F" w:themeColor="accent6" w:sz="8" w:space="0"/>
        <w:insideH w:val="single" w:color="9D936F" w:themeColor="accent6" w:sz="8" w:space="0"/>
        <w:insideV w:val="single" w:color="9D936F" w:themeColor="accent6" w:sz="8" w:space="0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color="9D936F" w:themeColor="accent6" w:sz="6" w:space="0"/>
          <w:insideV w:val="single" w:color="9D936F" w:themeColor="accent6" w:sz="6" w:space="0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ECBD6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5C6AF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EB4AD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9C9B6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1BCBE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EC9B7" w:themeFill="accent6" w:themeFillTint="7F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E97AD" w:themeColor="accent1" w:sz="8" w:space="0"/>
        <w:bottom w:val="single" w:color="7E97A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97AD" w:themeColor="accent1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7E97AD" w:themeColor="accent1" w:sz="8" w:space="0"/>
          <w:bottom w:val="single" w:color="7E97A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97AD" w:themeColor="accent1" w:sz="8" w:space="0"/>
          <w:bottom w:val="single" w:color="7E97AD" w:themeColor="accent1" w:sz="8" w:space="0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C8E60" w:themeColor="accent2" w:sz="8" w:space="0"/>
        <w:bottom w:val="single" w:color="CC8E6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C8E60" w:themeColor="accent2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CC8E60" w:themeColor="accent2" w:sz="8" w:space="0"/>
          <w:bottom w:val="single" w:color="CC8E6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C8E60" w:themeColor="accent2" w:sz="8" w:space="0"/>
          <w:bottom w:val="single" w:color="CC8E60" w:themeColor="accent2" w:sz="8" w:space="0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A6A60" w:themeColor="accent3" w:sz="8" w:space="0"/>
        <w:bottom w:val="single" w:color="7A6A60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A6A60" w:themeColor="accent3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7A6A60" w:themeColor="accent3" w:sz="8" w:space="0"/>
          <w:bottom w:val="single" w:color="7A6A6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A6A60" w:themeColor="accent3" w:sz="8" w:space="0"/>
          <w:bottom w:val="single" w:color="7A6A60" w:themeColor="accent3" w:sz="8" w:space="0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4936D" w:themeColor="accent4" w:sz="8" w:space="0"/>
        <w:bottom w:val="single" w:color="B4936D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4936D" w:themeColor="accent4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B4936D" w:themeColor="accent4" w:sz="8" w:space="0"/>
          <w:bottom w:val="single" w:color="B4936D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4936D" w:themeColor="accent4" w:sz="8" w:space="0"/>
          <w:bottom w:val="single" w:color="B4936D" w:themeColor="accent4" w:sz="8" w:space="0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7787B" w:themeColor="accent5" w:sz="8" w:space="0"/>
        <w:bottom w:val="single" w:color="67787B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7787B" w:themeColor="accent5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67787B" w:themeColor="accent5" w:sz="8" w:space="0"/>
          <w:bottom w:val="single" w:color="67787B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7787B" w:themeColor="accent5" w:sz="8" w:space="0"/>
          <w:bottom w:val="single" w:color="67787B" w:themeColor="accent5" w:sz="8" w:space="0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D936F" w:themeColor="accent6" w:sz="8" w:space="0"/>
        <w:bottom w:val="single" w:color="9D936F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D936F" w:themeColor="accent6" w:sz="8" w:space="0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color="9D936F" w:themeColor="accent6" w:sz="8" w:space="0"/>
          <w:bottom w:val="single" w:color="9D936F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D936F" w:themeColor="accent6" w:sz="8" w:space="0"/>
          <w:bottom w:val="single" w:color="9D936F" w:themeColor="accent6" w:sz="8" w:space="0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97AD" w:themeColor="accent1" w:sz="8" w:space="0"/>
        <w:left w:val="single" w:color="7E97AD" w:themeColor="accent1" w:sz="8" w:space="0"/>
        <w:bottom w:val="single" w:color="7E97AD" w:themeColor="accent1" w:sz="8" w:space="0"/>
        <w:right w:val="single" w:color="7E97A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97A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E97A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97A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97A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C8E60" w:themeColor="accent2" w:sz="8" w:space="0"/>
        <w:left w:val="single" w:color="CC8E60" w:themeColor="accent2" w:sz="8" w:space="0"/>
        <w:bottom w:val="single" w:color="CC8E60" w:themeColor="accent2" w:sz="8" w:space="0"/>
        <w:right w:val="single" w:color="CC8E6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C8E6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C8E60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C8E6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C8E6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A6A60" w:themeColor="accent3" w:sz="8" w:space="0"/>
        <w:left w:val="single" w:color="7A6A60" w:themeColor="accent3" w:sz="8" w:space="0"/>
        <w:bottom w:val="single" w:color="7A6A60" w:themeColor="accent3" w:sz="8" w:space="0"/>
        <w:right w:val="single" w:color="7A6A60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A6A6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A6A60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A6A60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A6A60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4936D" w:themeColor="accent4" w:sz="8" w:space="0"/>
        <w:left w:val="single" w:color="B4936D" w:themeColor="accent4" w:sz="8" w:space="0"/>
        <w:bottom w:val="single" w:color="B4936D" w:themeColor="accent4" w:sz="8" w:space="0"/>
        <w:right w:val="single" w:color="B4936D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4936D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B4936D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4936D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4936D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7787B" w:themeColor="accent5" w:sz="8" w:space="0"/>
        <w:left w:val="single" w:color="67787B" w:themeColor="accent5" w:sz="8" w:space="0"/>
        <w:bottom w:val="single" w:color="67787B" w:themeColor="accent5" w:sz="8" w:space="0"/>
        <w:right w:val="single" w:color="67787B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7787B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7787B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7787B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7787B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D936F" w:themeColor="accent6" w:sz="8" w:space="0"/>
        <w:left w:val="single" w:color="9D936F" w:themeColor="accent6" w:sz="8" w:space="0"/>
        <w:bottom w:val="single" w:color="9D936F" w:themeColor="accent6" w:sz="8" w:space="0"/>
        <w:right w:val="single" w:color="9D936F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D936F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D936F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D936F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D936F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EB0C1" w:themeColor="accent1" w:themeTint="BF" w:sz="8" w:space="0"/>
        <w:left w:val="single" w:color="9EB0C1" w:themeColor="accent1" w:themeTint="BF" w:sz="8" w:space="0"/>
        <w:bottom w:val="single" w:color="9EB0C1" w:themeColor="accent1" w:themeTint="BF" w:sz="8" w:space="0"/>
        <w:right w:val="single" w:color="9EB0C1" w:themeColor="accent1" w:themeTint="BF" w:sz="8" w:space="0"/>
        <w:insideH w:val="single" w:color="9EB0C1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EB0C1" w:themeColor="accent1" w:themeTint="BF" w:sz="8" w:space="0"/>
          <w:left w:val="single" w:color="9EB0C1" w:themeColor="accent1" w:themeTint="BF" w:sz="8" w:space="0"/>
          <w:bottom w:val="single" w:color="9EB0C1" w:themeColor="accent1" w:themeTint="BF" w:sz="8" w:space="0"/>
          <w:right w:val="single" w:color="9EB0C1" w:themeColor="accent1" w:themeTint="BF" w:sz="8" w:space="0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B0C1" w:themeColor="accent1" w:themeTint="BF" w:sz="6" w:space="0"/>
          <w:left w:val="single" w:color="9EB0C1" w:themeColor="accent1" w:themeTint="BF" w:sz="8" w:space="0"/>
          <w:bottom w:val="single" w:color="9EB0C1" w:themeColor="accent1" w:themeTint="BF" w:sz="8" w:space="0"/>
          <w:right w:val="single" w:color="9EB0C1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D8AA87" w:themeColor="accent2" w:themeTint="BF" w:sz="8" w:space="0"/>
        <w:left w:val="single" w:color="D8AA87" w:themeColor="accent2" w:themeTint="BF" w:sz="8" w:space="0"/>
        <w:bottom w:val="single" w:color="D8AA87" w:themeColor="accent2" w:themeTint="BF" w:sz="8" w:space="0"/>
        <w:right w:val="single" w:color="D8AA87" w:themeColor="accent2" w:themeTint="BF" w:sz="8" w:space="0"/>
        <w:insideH w:val="single" w:color="D8AA87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8AA87" w:themeColor="accent2" w:themeTint="BF" w:sz="8" w:space="0"/>
          <w:left w:val="single" w:color="D8AA87" w:themeColor="accent2" w:themeTint="BF" w:sz="8" w:space="0"/>
          <w:bottom w:val="single" w:color="D8AA87" w:themeColor="accent2" w:themeTint="BF" w:sz="8" w:space="0"/>
          <w:right w:val="single" w:color="D8AA87" w:themeColor="accent2" w:themeTint="BF" w:sz="8" w:space="0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AA87" w:themeColor="accent2" w:themeTint="BF" w:sz="6" w:space="0"/>
          <w:left w:val="single" w:color="D8AA87" w:themeColor="accent2" w:themeTint="BF" w:sz="8" w:space="0"/>
          <w:bottom w:val="single" w:color="D8AA87" w:themeColor="accent2" w:themeTint="BF" w:sz="8" w:space="0"/>
          <w:right w:val="single" w:color="D8AA87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E8E84" w:themeColor="accent3" w:themeTint="BF" w:sz="8" w:space="0"/>
        <w:left w:val="single" w:color="9E8E84" w:themeColor="accent3" w:themeTint="BF" w:sz="8" w:space="0"/>
        <w:bottom w:val="single" w:color="9E8E84" w:themeColor="accent3" w:themeTint="BF" w:sz="8" w:space="0"/>
        <w:right w:val="single" w:color="9E8E84" w:themeColor="accent3" w:themeTint="BF" w:sz="8" w:space="0"/>
        <w:insideH w:val="single" w:color="9E8E84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E8E84" w:themeColor="accent3" w:themeTint="BF" w:sz="8" w:space="0"/>
          <w:left w:val="single" w:color="9E8E84" w:themeColor="accent3" w:themeTint="BF" w:sz="8" w:space="0"/>
          <w:bottom w:val="single" w:color="9E8E84" w:themeColor="accent3" w:themeTint="BF" w:sz="8" w:space="0"/>
          <w:right w:val="single" w:color="9E8E84" w:themeColor="accent3" w:themeTint="BF" w:sz="8" w:space="0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8E84" w:themeColor="accent3" w:themeTint="BF" w:sz="6" w:space="0"/>
          <w:left w:val="single" w:color="9E8E84" w:themeColor="accent3" w:themeTint="BF" w:sz="8" w:space="0"/>
          <w:bottom w:val="single" w:color="9E8E84" w:themeColor="accent3" w:themeTint="BF" w:sz="8" w:space="0"/>
          <w:right w:val="single" w:color="9E8E84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C6AD91" w:themeColor="accent4" w:themeTint="BF" w:sz="8" w:space="0"/>
        <w:left w:val="single" w:color="C6AD91" w:themeColor="accent4" w:themeTint="BF" w:sz="8" w:space="0"/>
        <w:bottom w:val="single" w:color="C6AD91" w:themeColor="accent4" w:themeTint="BF" w:sz="8" w:space="0"/>
        <w:right w:val="single" w:color="C6AD91" w:themeColor="accent4" w:themeTint="BF" w:sz="8" w:space="0"/>
        <w:insideH w:val="single" w:color="C6AD9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6AD91" w:themeColor="accent4" w:themeTint="BF" w:sz="8" w:space="0"/>
          <w:left w:val="single" w:color="C6AD91" w:themeColor="accent4" w:themeTint="BF" w:sz="8" w:space="0"/>
          <w:bottom w:val="single" w:color="C6AD91" w:themeColor="accent4" w:themeTint="BF" w:sz="8" w:space="0"/>
          <w:right w:val="single" w:color="C6AD91" w:themeColor="accent4" w:themeTint="BF" w:sz="8" w:space="0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6AD91" w:themeColor="accent4" w:themeTint="BF" w:sz="6" w:space="0"/>
          <w:left w:val="single" w:color="C6AD91" w:themeColor="accent4" w:themeTint="BF" w:sz="8" w:space="0"/>
          <w:bottom w:val="single" w:color="C6AD91" w:themeColor="accent4" w:themeTint="BF" w:sz="8" w:space="0"/>
          <w:right w:val="single" w:color="C6AD9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8B9B9E" w:themeColor="accent5" w:themeTint="BF" w:sz="8" w:space="0"/>
        <w:left w:val="single" w:color="8B9B9E" w:themeColor="accent5" w:themeTint="BF" w:sz="8" w:space="0"/>
        <w:bottom w:val="single" w:color="8B9B9E" w:themeColor="accent5" w:themeTint="BF" w:sz="8" w:space="0"/>
        <w:right w:val="single" w:color="8B9B9E" w:themeColor="accent5" w:themeTint="BF" w:sz="8" w:space="0"/>
        <w:insideH w:val="single" w:color="8B9B9E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B9B9E" w:themeColor="accent5" w:themeTint="BF" w:sz="8" w:space="0"/>
          <w:left w:val="single" w:color="8B9B9E" w:themeColor="accent5" w:themeTint="BF" w:sz="8" w:space="0"/>
          <w:bottom w:val="single" w:color="8B9B9E" w:themeColor="accent5" w:themeTint="BF" w:sz="8" w:space="0"/>
          <w:right w:val="single" w:color="8B9B9E" w:themeColor="accent5" w:themeTint="BF" w:sz="8" w:space="0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B9B9E" w:themeColor="accent5" w:themeTint="BF" w:sz="6" w:space="0"/>
          <w:left w:val="single" w:color="8B9B9E" w:themeColor="accent5" w:themeTint="BF" w:sz="8" w:space="0"/>
          <w:bottom w:val="single" w:color="8B9B9E" w:themeColor="accent5" w:themeTint="BF" w:sz="8" w:space="0"/>
          <w:right w:val="single" w:color="8B9B9E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B5AE93" w:themeColor="accent6" w:themeTint="BF" w:sz="8" w:space="0"/>
        <w:left w:val="single" w:color="B5AE93" w:themeColor="accent6" w:themeTint="BF" w:sz="8" w:space="0"/>
        <w:bottom w:val="single" w:color="B5AE93" w:themeColor="accent6" w:themeTint="BF" w:sz="8" w:space="0"/>
        <w:right w:val="single" w:color="B5AE93" w:themeColor="accent6" w:themeTint="BF" w:sz="8" w:space="0"/>
        <w:insideH w:val="single" w:color="B5AE93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5AE93" w:themeColor="accent6" w:themeTint="BF" w:sz="8" w:space="0"/>
          <w:left w:val="single" w:color="B5AE93" w:themeColor="accent6" w:themeTint="BF" w:sz="8" w:space="0"/>
          <w:bottom w:val="single" w:color="B5AE93" w:themeColor="accent6" w:themeTint="BF" w:sz="8" w:space="0"/>
          <w:right w:val="single" w:color="B5AE93" w:themeColor="accent6" w:themeTint="BF" w:sz="8" w:space="0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5AE93" w:themeColor="accent6" w:themeTint="BF" w:sz="6" w:space="0"/>
          <w:left w:val="single" w:color="B5AE93" w:themeColor="accent6" w:themeTint="BF" w:sz="8" w:space="0"/>
          <w:bottom w:val="single" w:color="B5AE93" w:themeColor="accent6" w:themeTint="BF" w:sz="8" w:space="0"/>
          <w:right w:val="single" w:color="B5AE93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styleId="SalutationChar" w:customStyle="1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</w:style>
  <w:style w:type="character" w:styleId="SignatureChar" w:customStyle="1">
    <w:name w:val="Signature Char"/>
    <w:basedOn w:val="DefaultParagraphFont"/>
    <w:link w:val="Signature"/>
    <w:uiPriority w:val="9"/>
    <w:rPr>
      <w:kern w:val="20"/>
    </w:rPr>
  </w:style>
  <w:style w:type="character" w:styleId="Strong">
    <w:name w:val="Strong"/>
    <w:basedOn w:val="DefaultParagraphFont"/>
    <w:uiPriority w:val="1"/>
    <w:unhideWhenUsed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pPr>
      <w:numPr>
        <w:ilvl w:val="1"/>
      </w:numPr>
      <w:ind w:left="144" w:right="720"/>
    </w:pPr>
    <w:rPr>
      <w:rFonts w:asciiTheme="majorHAnsi" w:hAnsiTheme="majorHAnsi" w:eastAsiaTheme="majorEastAsia" w:cstheme="majorBidi"/>
      <w:caps/>
      <w:color w:val="7E97AD" w:themeColor="accent1"/>
      <w:sz w:val="64"/>
    </w:rPr>
  </w:style>
  <w:style w:type="character" w:styleId="SubtitleChar" w:customStyle="1">
    <w:name w:val="Subtitle Char"/>
    <w:basedOn w:val="DefaultParagraphFont"/>
    <w:link w:val="Subtitle"/>
    <w:uiPriority w:val="19"/>
    <w:rPr>
      <w:rFonts w:asciiTheme="majorHAnsi" w:hAnsiTheme="majorHAnsi" w:eastAsiaTheme="majorEastAsia" w:cstheme="majorBidi"/>
      <w:caps/>
      <w:color w:val="7E97AD" w:themeColor="accent1"/>
      <w:kern w:val="20"/>
      <w:sz w:val="64"/>
    </w:rPr>
  </w:style>
  <w:style w:type="character" w:styleId="SubtleEmphasis">
    <w:name w:val="Subtle Emphasis"/>
    <w:basedOn w:val="DefaultParagraphFont"/>
    <w:uiPriority w:val="19"/>
    <w:semiHidden/>
    <w:unhideWhenUsed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semiHidden/>
    <w:unhideWhenUsed/>
    <w:rPr>
      <w:smallCaps/>
      <w:color w:val="CC8E60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line="300" w:lineRule="auto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line="300" w:lineRule="auto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line="300" w:lineRule="auto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line="300" w:lineRule="auto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line="300" w:lineRule="auto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line="30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itle">
    <w:name w:val="Title"/>
    <w:basedOn w:val="Normal"/>
    <w:next w:val="Normal"/>
    <w:link w:val="TitleChar"/>
    <w:uiPriority w:val="19"/>
    <w:unhideWhenUsed/>
    <w:qFormat/>
    <w:pPr>
      <w:pBdr>
        <w:top w:val="single" w:color="7E97AD" w:themeColor="accent1" w:sz="4" w:space="10"/>
        <w:left w:val="single" w:color="7E97AD" w:themeColor="accent1" w:sz="4" w:space="5"/>
        <w:bottom w:val="single" w:color="7E97AD" w:themeColor="accent1" w:sz="4" w:space="10"/>
        <w:right w:val="single" w:color="7E97AD" w:themeColor="accent1" w:sz="4" w:space="5"/>
      </w:pBdr>
      <w:shd w:val="clear" w:color="auto" w:fill="7E97AD" w:themeFill="accent1"/>
      <w:spacing w:before="240" w:after="240" w:line="1200" w:lineRule="exact"/>
      <w:ind w:left="115" w:right="115"/>
    </w:pPr>
    <w:rPr>
      <w:rFonts w:asciiTheme="majorHAnsi" w:hAnsiTheme="majorHAnsi" w:eastAsiaTheme="majorEastAsia" w:cstheme="majorBidi"/>
      <w:caps/>
      <w:color w:val="FFFFFF" w:themeColor="background1"/>
      <w:spacing w:val="40"/>
      <w:kern w:val="28"/>
      <w:sz w:val="13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9"/>
    <w:rPr>
      <w:rFonts w:asciiTheme="majorHAnsi" w:hAnsiTheme="majorHAnsi" w:eastAsiaTheme="majorEastAsia" w:cstheme="majorBidi"/>
      <w:caps/>
      <w:color w:val="FFFFFF" w:themeColor="background1"/>
      <w:spacing w:val="40"/>
      <w:kern w:val="28"/>
      <w:sz w:val="136"/>
      <w:shd w:val="clear" w:color="auto" w:fill="7E97AD" w:themeFill="accent1"/>
      <w14:ligatures w14:val="standardContextual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hAnsiTheme="majorHAnsi" w:eastAsiaTheme="majorEastAsia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styleId="NoSpacingChar" w:customStyle="1">
    <w:name w:val="No Spacing Char"/>
    <w:basedOn w:val="DefaultParagraphFont"/>
    <w:link w:val="NoSpacing"/>
    <w:uiPriority w:val="1"/>
  </w:style>
  <w:style w:type="paragraph" w:styleId="TableHeading" w:customStyle="1">
    <w:name w:val="Table Heading"/>
    <w:basedOn w:val="Normal"/>
    <w:uiPriority w:val="1"/>
    <w:qFormat/>
    <w:pPr>
      <w:keepNext/>
      <w:pBdr>
        <w:top w:val="single" w:color="7E97AD" w:themeColor="accent1" w:sz="4" w:space="1"/>
        <w:left w:val="single" w:color="7E97AD" w:themeColor="accent1" w:sz="4" w:space="6"/>
        <w:bottom w:val="single" w:color="7E97AD" w:themeColor="accent1" w:sz="4" w:space="1"/>
        <w:right w:val="single" w:color="7E97AD" w:themeColor="accent1" w:sz="4" w:space="6"/>
      </w:pBdr>
      <w:shd w:val="clear" w:color="auto" w:fill="7E97AD" w:themeFill="accent1"/>
      <w:spacing w:before="160"/>
      <w:ind w:left="144" w:right="144"/>
    </w:pPr>
    <w:rPr>
      <w:rFonts w:asciiTheme="majorHAnsi" w:hAnsiTheme="majorHAnsi" w:eastAsiaTheme="majorEastAsia" w:cstheme="majorBidi"/>
      <w:caps/>
      <w:color w:val="FFFFFF" w:themeColor="background1"/>
      <w:sz w:val="24"/>
    </w:rPr>
  </w:style>
  <w:style w:type="paragraph" w:styleId="TableTextDecimal" w:customStyle="1">
    <w:name w:val="Table Text Decimal"/>
    <w:basedOn w:val="Normal"/>
    <w:uiPriority w:val="1"/>
    <w:qFormat/>
    <w:pPr>
      <w:tabs>
        <w:tab w:val="decimal" w:pos="1252"/>
      </w:tabs>
      <w:spacing w:before="60" w:after="60" w:line="240" w:lineRule="auto"/>
      <w:ind w:left="144" w:right="144"/>
    </w:pPr>
  </w:style>
  <w:style w:type="table" w:styleId="FinancialTable" w:customStyle="1">
    <w:name w:val="Financial Table"/>
    <w:basedOn w:val="TableNormal"/>
    <w:uiPriority w:val="99"/>
    <w:pPr>
      <w:spacing w:after="0" w:line="240" w:lineRule="auto"/>
      <w:ind w:left="144" w:right="144"/>
    </w:p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numbering" w:styleId="AnnualReport" w:customStyle="1">
    <w:name w:val="Annual Report"/>
    <w:uiPriority w:val="99"/>
    <w:pPr>
      <w:numPr>
        <w:numId w:val="17"/>
      </w:numPr>
    </w:pPr>
  </w:style>
  <w:style w:type="paragraph" w:styleId="Abstract" w:customStyle="1">
    <w:name w:val="Abstract"/>
    <w:basedOn w:val="Normal"/>
    <w:uiPriority w:val="19"/>
    <w:qFormat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styleId="TableText" w:customStyle="1">
    <w:name w:val="Table Text"/>
    <w:basedOn w:val="Normal"/>
    <w:uiPriority w:val="9"/>
    <w:qFormat/>
    <w:pPr>
      <w:spacing w:before="60" w:after="60" w:line="240" w:lineRule="auto"/>
      <w:ind w:left="144" w:right="144"/>
    </w:pPr>
  </w:style>
  <w:style w:type="paragraph" w:styleId="TableReverseHeading" w:customStyle="1">
    <w:name w:val="Table Reverse Heading"/>
    <w:basedOn w:val="Normal"/>
    <w:uiPriority w:val="9"/>
    <w:qFormat/>
    <w:pPr>
      <w:spacing w:after="40" w:line="240" w:lineRule="auto"/>
      <w:ind w:left="144" w:right="144"/>
    </w:pPr>
    <w:rPr>
      <w:rFonts w:asciiTheme="majorHAnsi" w:hAnsiTheme="majorHAnsi" w:eastAsiaTheme="majorEastAsia" w:cstheme="majorBidi"/>
      <w:caps/>
      <w:color w:val="FFFFFF" w:themeColor="background1"/>
      <w:sz w:val="24"/>
    </w:rPr>
  </w:style>
  <w:style w:type="paragraph" w:styleId="HeaderShaded" w:customStyle="1">
    <w:name w:val="Header Shaded"/>
    <w:basedOn w:val="Normal"/>
    <w:uiPriority w:val="19"/>
    <w:qFormat/>
    <w:pPr>
      <w:pBdr>
        <w:top w:val="single" w:color="7E97AD" w:themeColor="accent1" w:sz="2" w:space="2"/>
        <w:left w:val="single" w:color="7E97AD" w:themeColor="accent1" w:sz="2" w:space="6"/>
        <w:bottom w:val="single" w:color="7E97AD" w:themeColor="accent1" w:sz="2" w:space="2"/>
        <w:right w:val="single" w:color="7E97AD" w:themeColor="accent1" w:sz="2" w:space="6"/>
      </w:pBdr>
      <w:shd w:val="clear" w:color="auto" w:fill="7E97AD" w:themeFill="accent1"/>
      <w:spacing w:after="0" w:line="240" w:lineRule="auto"/>
      <w:ind w:left="-360" w:right="-360"/>
    </w:pPr>
    <w:rPr>
      <w:rFonts w:asciiTheme="majorHAnsi" w:hAnsiTheme="majorHAnsi" w:eastAsiaTheme="majorEastAsia" w:cstheme="majorBidi"/>
      <w:caps/>
      <w:color w:val="FFFFFF" w:themeColor="background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jpg" Id="rId17" /><Relationship Type="http://schemas.openxmlformats.org/officeDocument/2006/relationships/customXml" Target="../customXml/item2.xml" Id="rId2" /><Relationship Type="http://schemas.openxmlformats.org/officeDocument/2006/relationships/image" Target="media/image5.jp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image" Target="media/image4.jpg" Id="rId1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microsoft.com/office/2020/10/relationships/intelligence" Target="intelligence2.xml" Id="rId22" /><Relationship Type="http://schemas.openxmlformats.org/officeDocument/2006/relationships/hyperlink" Target="https://github.com/toolmania53-eng/Tool-mania.git" TargetMode="External" Id="Rdac487d991cb4f8d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port.dotx" TargetMode="External"/></Relationship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4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C57544-08A9-431D-B7E1-E223A81C4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B524DA-A575-46BB-8E6F-20F5F8EC39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TimelessReport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Poutu D'arcy Clayton</dc:creator>
  <keywords/>
  <lastModifiedBy>Hiku Barry</lastModifiedBy>
  <revision>41</revision>
  <lastPrinted>2011-08-05T20:35:00.0000000Z</lastPrinted>
  <dcterms:created xsi:type="dcterms:W3CDTF">2026-03-10T22:08:00.0000000Z</dcterms:created>
  <dcterms:modified xsi:type="dcterms:W3CDTF">2026-03-17T19:43:48.8664251Z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