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p14">
  <w:body>
    <w:p xmlns:wp14="http://schemas.microsoft.com/office/word/2010/wordml" w:rsidR="00D9494A" w:rsidP="00D4300C" w:rsidRDefault="00585DBD" w14:paraId="0E0257FC" wp14:textId="77777777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xmlns:wp14="http://schemas.microsoft.com/office/word/2010/wordml" w:rsidRPr="00975A3D" w:rsidR="00D9494A" w:rsidP="378149C1" w:rsidRDefault="00D9494A" w14:paraId="672A6659" wp14:textId="77777777">
      <w:pPr>
        <w:rPr>
          <w:b w:val="1"/>
          <w:bCs w:val="1"/>
          <w:color w:val="808080" w:themeColor="background1" w:themeShade="80"/>
          <w:sz w:val="20"/>
          <w:szCs w:val="20"/>
        </w:rPr>
      </w:pPr>
    </w:p>
    <w:tbl>
      <w:tblPr>
        <w:tblStyle w:val="TableGrid"/>
        <w:tblW w:w="1440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970"/>
        <w:gridCol w:w="1542"/>
        <w:gridCol w:w="510"/>
        <w:gridCol w:w="4438"/>
        <w:gridCol w:w="436"/>
        <w:gridCol w:w="4512"/>
      </w:tblGrid>
      <w:tr xmlns:wp14="http://schemas.microsoft.com/office/word/2010/wordml" w:rsidRPr="001C2AEC" w:rsidR="001C2AEC" w:rsidTr="73F1D5AF" w14:paraId="6496B38D" wp14:textId="77777777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tcMar/>
            <w:vAlign w:val="center"/>
          </w:tcPr>
          <w:p w:rsidRPr="001C2AEC" w:rsidR="001C2AEC" w:rsidP="297D08A1" w:rsidRDefault="001C2AEC" w14:paraId="0D7525DB" wp14:textId="36992844">
            <w:pPr>
              <w:pStyle w:val="Normal"/>
            </w:pPr>
            <w:r w:rsidR="16D06DDF">
              <w:drawing>
                <wp:inline xmlns:wp14="http://schemas.microsoft.com/office/word/2010/wordprocessingDrawing" wp14:editId="329BFD28" wp14:anchorId="7EF5E37D">
                  <wp:extent cx="1171575" cy="1752600"/>
                  <wp:effectExtent l="0" t="0" r="0" b="0"/>
                  <wp:docPr id="7962941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6294188" name="Picture 796294188"/>
                          <pic:cNvPicPr/>
                        </pic:nvPicPr>
                        <pic:blipFill>
                          <a:blip xmlns:r="http://schemas.openxmlformats.org/officeDocument/2006/relationships" r:embed="rId7537843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1C2AEC" w:rsidR="001C2AEC" w:rsidP="001C2AEC" w:rsidRDefault="001C2AEC" w14:paraId="41F3E3BA" wp14:textId="77777777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510" w:type="dxa"/>
            <w:vMerge w:val="restart"/>
            <w:tcBorders>
              <w:top w:val="nil"/>
              <w:left w:val="nil"/>
              <w:bottom w:val="nil"/>
            </w:tcBorders>
            <w:tcMar/>
            <w:vAlign w:val="center"/>
          </w:tcPr>
          <w:p w:rsidRPr="001C2AEC" w:rsidR="001C2AEC" w:rsidP="001C2AEC" w:rsidRDefault="001C2AEC" w14:paraId="0A37501D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shd w:val="clear" w:color="auto" w:fill="D5DCE4" w:themeFill="text2" w:themeFillTint="33"/>
            <w:tcMar/>
            <w:vAlign w:val="center"/>
          </w:tcPr>
          <w:p w:rsidRPr="001C2AEC" w:rsidR="001C2AEC" w:rsidP="61C55C70" w:rsidRDefault="001C2AEC" w14:paraId="597DA9CA" wp14:textId="77777777">
            <w:pPr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61C55C70" w:rsidR="001C2AEC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tcMar/>
            <w:vAlign w:val="center"/>
          </w:tcPr>
          <w:p w:rsidRPr="001C2AEC" w:rsidR="001C2AEC" w:rsidP="001C2AEC" w:rsidRDefault="001C2AEC" w14:paraId="5DAB6C7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tcMar/>
            <w:vAlign w:val="center"/>
          </w:tcPr>
          <w:p w:rsidRPr="00975A3D" w:rsidR="001C2AEC" w:rsidP="001C2AEC" w:rsidRDefault="00975A3D" w14:paraId="0EC88E91" wp14:textId="77777777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xmlns:wp14="http://schemas.microsoft.com/office/word/2010/wordml" w:rsidRPr="001C2AEC" w:rsidR="00975A3D" w:rsidTr="73F1D5AF" w14:paraId="02EB378F" wp14:textId="77777777">
        <w:trPr>
          <w:trHeight w:val="2204"/>
        </w:trPr>
        <w:tc>
          <w:tcPr>
            <w:tcW w:w="2970" w:type="dxa"/>
            <w:vMerge/>
            <w:tcBorders/>
            <w:tcMar/>
            <w:vAlign w:val="center"/>
          </w:tcPr>
          <w:p w:rsidRPr="001C2AEC" w:rsidR="00975A3D" w:rsidP="001C2AEC" w:rsidRDefault="00975A3D" w14:paraId="6A05A80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/>
            <w:tcMar/>
            <w:vAlign w:val="center"/>
          </w:tcPr>
          <w:p w:rsidRPr="001C2AEC" w:rsidR="00975A3D" w:rsidP="001C2AEC" w:rsidRDefault="00975A3D" w14:paraId="5A39BBE3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41C8F396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 w:val="restart"/>
            <w:tcBorders>
              <w:bottom w:val="single" w:color="BFBFBF" w:themeColor="background1" w:themeShade="BF" w:sz="4" w:space="0"/>
            </w:tcBorders>
            <w:tcMar/>
            <w:vAlign w:val="top"/>
          </w:tcPr>
          <w:p w:rsidRPr="00975A3D" w:rsidR="00975A3D" w:rsidP="740C0480" w:rsidRDefault="00975A3D" w14:paraId="40D4AACD" wp14:textId="06C3D862">
            <w:pPr>
              <w:pStyle w:val="Normal"/>
              <w:jc w:val="left"/>
              <w:rPr>
                <w:rFonts w:ascii="Arial" w:hAnsi="Arial" w:eastAsia="Arial" w:cs="Arial" w:asciiTheme="majorAscii" w:hAnsiTheme="majorAscii" w:eastAsiaTheme="majorAscii" w:cstheme="majorAscii"/>
                <w:color w:val="000000" w:themeColor="text1" w:themeTint="FF" w:themeShade="FF"/>
                <w:sz w:val="18"/>
                <w:szCs w:val="18"/>
              </w:rPr>
            </w:pPr>
            <w:r w:rsidRPr="740C0480" w:rsidR="43C9BA71">
              <w:rPr>
                <w:color w:val="000000" w:themeColor="text1" w:themeTint="FF" w:themeShade="FF"/>
              </w:rPr>
              <w:t>Goals:</w:t>
            </w:r>
          </w:p>
          <w:p w:rsidRPr="00975A3D" w:rsidR="00975A3D" w:rsidP="740C0480" w:rsidRDefault="00975A3D" w14:paraId="053C1B7E" wp14:textId="51211AF6">
            <w:pPr>
              <w:pStyle w:val="ListParagraph"/>
              <w:numPr>
                <w:ilvl w:val="0"/>
                <w:numId w:val="32"/>
              </w:numPr>
              <w:jc w:val="left"/>
              <w:rPr>
                <w:rFonts w:ascii="Arial" w:hAnsi="Arial" w:eastAsia="Arial" w:cs="Arial" w:asciiTheme="majorAscii" w:hAnsiTheme="majorAscii" w:eastAsiaTheme="majorAscii" w:cstheme="majorAscii"/>
                <w:color w:val="000000" w:themeColor="text1" w:themeTint="FF" w:themeShade="FF"/>
                <w:sz w:val="18"/>
                <w:szCs w:val="18"/>
              </w:rPr>
            </w:pPr>
            <w:r w:rsidRPr="740C0480" w:rsidR="43C9BA71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He wants to build small projects like shelves, desks, or skateboard ramps</w:t>
            </w:r>
            <w:r w:rsidRPr="740C0480" w:rsidR="2F5A11FD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.</w:t>
            </w:r>
          </w:p>
          <w:p w:rsidRPr="00975A3D" w:rsidR="00975A3D" w:rsidP="740C0480" w:rsidRDefault="00975A3D" w14:paraId="0B212027" wp14:textId="2E7B3C0D">
            <w:pPr>
              <w:pStyle w:val="Normal"/>
              <w:ind w:left="0"/>
              <w:jc w:val="left"/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</w:pPr>
          </w:p>
          <w:p w:rsidRPr="00975A3D" w:rsidR="00975A3D" w:rsidP="740C0480" w:rsidRDefault="00975A3D" w14:paraId="07DDAEEB" wp14:textId="1D7BB343">
            <w:pPr>
              <w:pStyle w:val="Normal"/>
              <w:ind w:left="0"/>
              <w:jc w:val="left"/>
              <w:rPr>
                <w:rFonts w:ascii="Arial" w:hAnsi="Arial" w:eastAsia="Arial" w:cs="Arial" w:asciiTheme="majorAscii" w:hAnsiTheme="majorAscii" w:eastAsiaTheme="majorAscii" w:cstheme="majorAscii"/>
                <w:color w:val="000000" w:themeColor="text1" w:themeTint="FF" w:themeShade="FF"/>
                <w:sz w:val="18"/>
                <w:szCs w:val="18"/>
              </w:rPr>
            </w:pPr>
            <w:r w:rsidRPr="740C0480" w:rsidR="75B6E096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Motivations:</w:t>
            </w:r>
          </w:p>
          <w:p w:rsidRPr="00975A3D" w:rsidR="00975A3D" w:rsidP="740C0480" w:rsidRDefault="00975A3D" w14:paraId="72A3D3EC" wp14:textId="488F59D5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Century Gothic" w:hAnsi="Century Gothic" w:eastAsia="Century Gothic" w:cs="Century Gothic"/>
                <w:color w:val="000000" w:themeColor="text1"/>
                <w:sz w:val="20"/>
                <w:szCs w:val="20"/>
              </w:rPr>
            </w:pPr>
            <w:r w:rsidRPr="740C0480" w:rsidR="75B6E096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Enjoys solving problems and building things himself</w:t>
            </w:r>
            <w:r w:rsidRPr="740C0480" w:rsidR="5380BC5B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0D0B940D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color="BFBFBF" w:themeColor="background1" w:themeShade="BF" w:sz="4" w:space="0"/>
            </w:tcBorders>
            <w:tcMar/>
            <w:vAlign w:val="center"/>
          </w:tcPr>
          <w:p w:rsidRPr="00975A3D" w:rsidR="00975A3D" w:rsidP="73F1D5AF" w:rsidRDefault="00975A3D" w14:paraId="5D435CB2" wp14:textId="000540E1">
            <w:pPr>
              <w:pStyle w:val="ListParagraph"/>
              <w:numPr>
                <w:ilvl w:val="0"/>
                <w:numId w:val="33"/>
              </w:numPr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</w:pPr>
            <w:r w:rsidRPr="73F1D5AF" w:rsidR="5380BC5B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Has a small allowance or part time income.</w:t>
            </w:r>
          </w:p>
          <w:p w:rsidRPr="00975A3D" w:rsidR="00975A3D" w:rsidP="73F1D5AF" w:rsidRDefault="00975A3D" w14:paraId="5FBCC705" wp14:textId="21BCC599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  <w:sz w:val="20"/>
                <w:szCs w:val="20"/>
              </w:rPr>
            </w:pPr>
            <w:r w:rsidRPr="73F1D5AF" w:rsidR="3BAC32F4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May buy the wrong tool for the project.</w:t>
            </w:r>
          </w:p>
          <w:p w:rsidRPr="00975A3D" w:rsidR="00975A3D" w:rsidP="73F1D5AF" w:rsidRDefault="00975A3D" w14:paraId="42EC462D" wp14:textId="31CE5CF8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  <w:sz w:val="20"/>
                <w:szCs w:val="20"/>
              </w:rPr>
            </w:pPr>
            <w:r w:rsidRPr="73F1D5AF" w:rsidR="15AEAF83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May not be allowed to order tools online.</w:t>
            </w:r>
          </w:p>
          <w:p w:rsidRPr="00975A3D" w:rsidR="00975A3D" w:rsidP="73F1D5AF" w:rsidRDefault="00975A3D" w14:paraId="0E27B00A" wp14:textId="1725325C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  <w:sz w:val="20"/>
                <w:szCs w:val="20"/>
              </w:rPr>
            </w:pPr>
            <w:r w:rsidRPr="73F1D5AF" w:rsidR="0C6E28C6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</w:rPr>
              <w:t>Limited room to store tools</w:t>
            </w:r>
          </w:p>
        </w:tc>
      </w:tr>
      <w:tr xmlns:wp14="http://schemas.microsoft.com/office/word/2010/wordml" w:rsidRPr="001C2AEC" w:rsidR="00975A3D" w:rsidTr="73F1D5AF" w14:paraId="60061E4C" wp14:textId="77777777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</w:tcPr>
          <w:p w:rsidRPr="001C2AEC" w:rsidR="00975A3D" w:rsidP="001C2AEC" w:rsidRDefault="00975A3D" w14:paraId="44EAFD9C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</w:tcPr>
          <w:p w:rsidRPr="001C2AEC" w:rsidR="00975A3D" w:rsidP="001C2AEC" w:rsidRDefault="00975A3D" w14:paraId="4B94D5A5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3DEEC66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1C2AEC" w:rsidRDefault="00975A3D" w14:paraId="3656B9A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45FB0818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Mar/>
            <w:vAlign w:val="center"/>
          </w:tcPr>
          <w:p w:rsidRPr="001C2AEC" w:rsidR="00975A3D" w:rsidP="001C2AEC" w:rsidRDefault="00975A3D" w14:paraId="049F31CB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975A3D" w:rsidTr="73F1D5AF" w14:paraId="5DEB4DBC" wp14:textId="77777777">
        <w:trPr>
          <w:trHeight w:val="288"/>
        </w:trPr>
        <w:tc>
          <w:tcPr>
            <w:tcW w:w="4512" w:type="dxa"/>
            <w:gridSpan w:val="2"/>
            <w:tcBorders>
              <w:top w:val="single" w:color="BFBFBF" w:themeColor="background1" w:themeShade="BF" w:sz="4" w:space="0"/>
            </w:tcBorders>
            <w:shd w:val="clear" w:color="auto" w:fill="FFC000" w:themeFill="accent4"/>
            <w:tcMar/>
            <w:vAlign w:val="center"/>
          </w:tcPr>
          <w:p w:rsidRPr="00975A3D" w:rsidR="00975A3D" w:rsidP="001C2AEC" w:rsidRDefault="00975A3D" w14:paraId="2A63043C" wp14:textId="77777777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5312826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1C2AEC" w:rsidRDefault="00975A3D" w14:paraId="62486C05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4101652C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Mar/>
            <w:vAlign w:val="center"/>
          </w:tcPr>
          <w:p w:rsidRPr="001C2AEC" w:rsidR="00975A3D" w:rsidP="001C2AEC" w:rsidRDefault="00975A3D" w14:paraId="4B99056E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975A3D" w:rsidTr="73F1D5AF" w14:paraId="1299C43A" wp14:textId="77777777">
        <w:trPr>
          <w:trHeight w:val="875"/>
        </w:trPr>
        <w:tc>
          <w:tcPr>
            <w:tcW w:w="4512" w:type="dxa"/>
            <w:gridSpan w:val="2"/>
            <w:tcBorders>
              <w:bottom w:val="single" w:color="BFBFBF" w:themeColor="background1" w:themeShade="BF" w:sz="4" w:space="0"/>
            </w:tcBorders>
            <w:tcMar/>
            <w:vAlign w:val="center"/>
          </w:tcPr>
          <w:p w:rsidRPr="001C2AEC" w:rsidR="00975A3D" w:rsidP="740C0480" w:rsidRDefault="00975A3D" w14:paraId="4DDBEF00" wp14:textId="5EDC55A8">
            <w:pPr>
              <w:rPr>
                <w:b w:val="1"/>
                <w:bCs w:val="1"/>
                <w:color w:val="000000" w:themeColor="text1"/>
              </w:rPr>
            </w:pPr>
            <w:r w:rsidRPr="740C0480" w:rsidR="18FAEF13">
              <w:rPr>
                <w:b w:val="1"/>
                <w:bCs w:val="1"/>
                <w:color w:val="000000" w:themeColor="text1" w:themeTint="FF" w:themeShade="FF"/>
              </w:rPr>
              <w:t>“</w:t>
            </w:r>
            <w:r w:rsidRPr="740C0480" w:rsidR="18FAEF13">
              <w:rPr>
                <w:b w:val="1"/>
                <w:bCs w:val="1"/>
                <w:color w:val="000000" w:themeColor="text1" w:themeTint="FF" w:themeShade="FF"/>
              </w:rPr>
              <w:t>i</w:t>
            </w:r>
            <w:r w:rsidRPr="740C0480" w:rsidR="18FAEF13">
              <w:rPr>
                <w:b w:val="1"/>
                <w:bCs w:val="1"/>
                <w:color w:val="000000" w:themeColor="text1" w:themeTint="FF" w:themeShade="FF"/>
              </w:rPr>
              <w:t xml:space="preserve"> want to start building more stuff, but I'm never sure which tools are actually worth spending</w:t>
            </w:r>
            <w:r w:rsidRPr="740C0480" w:rsidR="4727300F">
              <w:rPr>
                <w:b w:val="1"/>
                <w:bCs w:val="1"/>
                <w:color w:val="000000" w:themeColor="text1" w:themeTint="FF" w:themeShade="FF"/>
              </w:rPr>
              <w:t xml:space="preserve"> my money on.”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3461D77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Borders/>
            <w:tcMar/>
            <w:vAlign w:val="center"/>
          </w:tcPr>
          <w:p w:rsidRPr="001C2AEC" w:rsidR="00975A3D" w:rsidP="001C2AEC" w:rsidRDefault="00975A3D" w14:paraId="3CF2D8B6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0FB78278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/>
            <w:tcMar/>
            <w:vAlign w:val="center"/>
          </w:tcPr>
          <w:p w:rsidRPr="001C2AEC" w:rsidR="00975A3D" w:rsidP="001C2AEC" w:rsidRDefault="00975A3D" w14:paraId="1FC39945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975A3D" w:rsidTr="73F1D5AF" w14:paraId="403E6338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1C2AEC" w:rsidRDefault="00975A3D" w14:paraId="3E051582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0562CB0E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1C2AEC" w:rsidRDefault="00975A3D" w14:paraId="34CE0A4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62EBF3C5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Mar/>
            <w:vAlign w:val="center"/>
          </w:tcPr>
          <w:p w:rsidRPr="001C2AEC" w:rsidR="00975A3D" w:rsidP="001C2AEC" w:rsidRDefault="00975A3D" w14:paraId="6D98A12B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975A3D" w:rsidTr="73F1D5AF" w14:paraId="2946DB82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1C2AEC" w:rsidRDefault="00975A3D" w14:paraId="5997CC1D" wp14:textId="79C54DD4">
            <w:pPr>
              <w:rPr>
                <w:noProof/>
                <w:color w:val="000000" w:themeColor="text1"/>
              </w:rPr>
            </w:pPr>
            <w:r w:rsidRPr="77D1DCC6" w:rsidR="1F7E3C31">
              <w:rPr>
                <w:noProof/>
                <w:color w:val="000000" w:themeColor="text1" w:themeTint="FF" w:themeShade="FF"/>
              </w:rPr>
              <w:t>Nicholas wild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1C2AEC" w:rsidRDefault="00975A3D" w14:paraId="110FFD37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Borders/>
            <w:tcMar/>
            <w:vAlign w:val="center"/>
          </w:tcPr>
          <w:p w:rsidRPr="001C2AEC" w:rsidR="00975A3D" w:rsidP="001C2AEC" w:rsidRDefault="00975A3D" w14:paraId="6B69937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1C2AEC" w:rsidRDefault="00975A3D" w14:paraId="3FE9F23F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/>
            <w:tcMar/>
            <w:vAlign w:val="center"/>
          </w:tcPr>
          <w:p w:rsidRPr="001C2AEC" w:rsidR="00975A3D" w:rsidP="001C2AEC" w:rsidRDefault="00975A3D" w14:paraId="1F72F646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1C2AEC" w:rsidTr="73F1D5AF" w14:paraId="2D84B55B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1C2AEC" w:rsidP="001C2AEC" w:rsidRDefault="001C2AEC" w14:paraId="64F815B2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1C2AEC" w:rsidP="001C2AEC" w:rsidRDefault="001C2AEC" w14:paraId="08CE6F9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tcBorders>
              <w:left w:val="nil"/>
              <w:right w:val="nil"/>
            </w:tcBorders>
            <w:tcMar/>
            <w:vAlign w:val="center"/>
          </w:tcPr>
          <w:p w:rsidRPr="001C2AEC" w:rsidR="001C2AEC" w:rsidP="001C2AEC" w:rsidRDefault="001C2AEC" w14:paraId="61CDCEAD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1C2AEC" w:rsidP="001C2AEC" w:rsidRDefault="001C2AEC" w14:paraId="6BB9E253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tcMar/>
            <w:vAlign w:val="center"/>
          </w:tcPr>
          <w:p w:rsidRPr="001C2AEC" w:rsidR="001C2AEC" w:rsidP="001C2AEC" w:rsidRDefault="001C2AEC" w14:paraId="23DE523C" wp14:textId="77777777">
            <w:pPr>
              <w:rPr>
                <w:b/>
                <w:color w:val="000000" w:themeColor="text1"/>
              </w:rPr>
            </w:pPr>
          </w:p>
        </w:tc>
      </w:tr>
      <w:tr xmlns:wp14="http://schemas.microsoft.com/office/word/2010/wordml" w:rsidRPr="001C2AEC" w:rsidR="00975A3D" w:rsidTr="73F1D5AF" w14:paraId="53E3E159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52E56223" wp14:textId="5678BB22">
            <w:pPr>
              <w:rPr>
                <w:noProof/>
                <w:color w:val="000000" w:themeColor="text1"/>
              </w:rPr>
            </w:pPr>
            <w:r w:rsidRPr="77D1DCC6" w:rsidR="0C0D1E35">
              <w:rPr>
                <w:noProof/>
                <w:color w:val="000000" w:themeColor="text1" w:themeTint="FF" w:themeShade="FF"/>
              </w:rPr>
              <w:t>15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07547A0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shd w:val="clear" w:color="auto" w:fill="D5DCE4" w:themeFill="text2" w:themeFillTint="33"/>
            <w:tcMar/>
            <w:vAlign w:val="center"/>
          </w:tcPr>
          <w:p w:rsidRPr="001C2AEC" w:rsidR="00975A3D" w:rsidP="00975A3D" w:rsidRDefault="008B73DB" w14:paraId="5CFAEF5A" wp14:textId="77777777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5043CB0F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tcMar/>
            <w:vAlign w:val="center"/>
          </w:tcPr>
          <w:p w:rsidRPr="00975A3D" w:rsidR="00975A3D" w:rsidP="00975A3D" w:rsidRDefault="00975A3D" w14:paraId="6E43463C" wp14:textId="77777777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xmlns:wp14="http://schemas.microsoft.com/office/word/2010/wordml" w:rsidRPr="001C2AEC" w:rsidR="00975A3D" w:rsidTr="73F1D5AF" w14:paraId="2EDDE16C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975A3D" w:rsidRDefault="00975A3D" w14:paraId="7CAB661B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07459315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 w:val="restart"/>
            <w:tcMar/>
            <w:vAlign w:val="center"/>
          </w:tcPr>
          <w:p w:rsidRPr="00975A3D" w:rsidR="00975A3D" w:rsidP="740C0480" w:rsidRDefault="00975A3D" w14:paraId="21E2E4FA" wp14:textId="0D7B811E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</w:pPr>
            <w:r w:rsidRPr="740C0480" w:rsidR="2940923D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Not that experienced with tools</w:t>
            </w:r>
            <w:r w:rsidRPr="740C0480" w:rsidR="2CB0135A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.</w:t>
            </w:r>
          </w:p>
          <w:p w:rsidRPr="00975A3D" w:rsidR="00975A3D" w:rsidP="740C0480" w:rsidRDefault="00975A3D" w14:paraId="01C688BF" wp14:textId="0825B30A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</w:pPr>
            <w:r w:rsidRPr="740C0480" w:rsidR="2CB0135A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Tools can be expensive, especially </w:t>
            </w:r>
            <w:r w:rsidRPr="740C0480" w:rsidR="2CB0135A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high-quality</w:t>
            </w:r>
            <w:r w:rsidRPr="740C0480" w:rsidR="2CB0135A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 ones.</w:t>
            </w:r>
          </w:p>
          <w:p w:rsidRPr="00975A3D" w:rsidR="00975A3D" w:rsidP="740C0480" w:rsidRDefault="00975A3D" w14:paraId="6537F28F" wp14:textId="40B6A083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 w:eastAsia="Century Gothic" w:cs="Century Gothic"/>
                <w:color w:val="000000" w:themeColor="text1"/>
              </w:rPr>
            </w:pPr>
            <w:r w:rsidRPr="740C0480" w:rsidR="4731DAC6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Hard to tell which tools are beginner-friendly vs professional grade</w:t>
            </w:r>
            <w:r w:rsidRPr="740C0480" w:rsidR="20893A80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.</w:t>
            </w: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6DFB9E20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00975A3D" w:rsidRDefault="00975A3D" w14:paraId="4C18A282" wp14:textId="7777777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xmlns:wp14="http://schemas.microsoft.com/office/word/2010/wordml" w:rsidRPr="001C2AEC" w:rsidR="00975A3D" w:rsidTr="73F1D5AF" w14:paraId="70DF9E56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44E871BC" wp14:textId="627BA41D">
            <w:pPr>
              <w:rPr>
                <w:noProof/>
                <w:color w:val="000000" w:themeColor="text1"/>
              </w:rPr>
            </w:pPr>
            <w:r w:rsidRPr="77D1DCC6" w:rsidR="65F6E6BF">
              <w:rPr>
                <w:noProof/>
                <w:color w:val="000000" w:themeColor="text1" w:themeTint="FF" w:themeShade="FF"/>
              </w:rPr>
              <w:t>Male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144A5D23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738610E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637805D2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Mar/>
            <w:vAlign w:val="center"/>
          </w:tcPr>
          <w:p w:rsidRPr="001C2AEC" w:rsidR="00975A3D" w:rsidP="73F1D5AF" w:rsidRDefault="00975A3D" w14:paraId="463F29E8" wp14:textId="5640CE3D">
            <w:pPr>
              <w:rPr>
                <w:b w:val="1"/>
                <w:bCs w:val="1"/>
                <w:color w:val="000000" w:themeColor="text1"/>
              </w:rPr>
            </w:pPr>
            <w:r w:rsidRPr="73F1D5AF" w:rsidR="3697B66D">
              <w:rPr>
                <w:b w:val="1"/>
                <w:bCs w:val="1"/>
                <w:color w:val="000000" w:themeColor="text1" w:themeTint="FF" w:themeShade="FF"/>
              </w:rPr>
              <w:t>The complete manual of woodworking</w:t>
            </w:r>
          </w:p>
        </w:tc>
      </w:tr>
      <w:tr xmlns:wp14="http://schemas.microsoft.com/office/word/2010/wordml" w:rsidRPr="001C2AEC" w:rsidR="00975A3D" w:rsidTr="73F1D5AF" w14:paraId="01A75087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975A3D" w:rsidRDefault="00975A3D" w14:paraId="2D4563F3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3B7B4B86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3A0FF5F2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5630AD66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00975A3D" w:rsidRDefault="00975A3D" w14:paraId="1C5ADDBF" wp14:textId="7777777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xmlns:wp14="http://schemas.microsoft.com/office/word/2010/wordml" w:rsidRPr="001C2AEC" w:rsidR="00975A3D" w:rsidTr="73F1D5AF" w14:paraId="61829076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2BA226A1" wp14:textId="50323883">
            <w:pPr>
              <w:rPr>
                <w:noProof/>
                <w:color w:val="000000" w:themeColor="text1"/>
              </w:rPr>
            </w:pPr>
            <w:r w:rsidRPr="740C0480" w:rsidR="6A58062A">
              <w:rPr>
                <w:noProof/>
                <w:color w:val="000000" w:themeColor="text1" w:themeTint="FF" w:themeShade="FF"/>
              </w:rPr>
              <w:t>Gisborne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17AD93B2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0DE4B5B7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66204FF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Mar/>
            <w:vAlign w:val="center"/>
          </w:tcPr>
          <w:p w:rsidRPr="001C2AEC" w:rsidR="00975A3D" w:rsidP="73F1D5AF" w:rsidRDefault="00975A3D" w14:paraId="2DBF0D7D" wp14:textId="21B60CA5">
            <w:pPr>
              <w:rPr>
                <w:b w:val="1"/>
                <w:bCs w:val="1"/>
                <w:color w:val="000000" w:themeColor="text1"/>
              </w:rPr>
            </w:pPr>
            <w:r w:rsidRPr="73F1D5AF" w:rsidR="736C6AFA">
              <w:rPr>
                <w:b w:val="1"/>
                <w:bCs w:val="1"/>
                <w:color w:val="000000" w:themeColor="text1" w:themeTint="FF" w:themeShade="FF"/>
              </w:rPr>
              <w:t>instructables</w:t>
            </w:r>
          </w:p>
        </w:tc>
      </w:tr>
      <w:tr xmlns:wp14="http://schemas.microsoft.com/office/word/2010/wordml" w:rsidRPr="001C2AEC" w:rsidR="00975A3D" w:rsidTr="73F1D5AF" w14:paraId="163C267C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975A3D" w:rsidRDefault="00975A3D" w14:paraId="6C336038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6B62F1B3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02F2C34E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680A4E5D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00975A3D" w:rsidRDefault="00975A3D" w14:paraId="287F93AA" wp14:textId="7777777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xmlns:wp14="http://schemas.microsoft.com/office/word/2010/wordml" w:rsidRPr="001C2AEC" w:rsidR="00975A3D" w:rsidTr="73F1D5AF" w14:paraId="19219836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296FEF7D" wp14:textId="476B7F2A">
            <w:pPr>
              <w:rPr>
                <w:noProof/>
                <w:color w:val="000000" w:themeColor="text1"/>
              </w:rPr>
            </w:pPr>
            <w:r w:rsidRPr="77D1DCC6" w:rsidR="6219B0E2">
              <w:rPr>
                <w:noProof/>
                <w:color w:val="000000" w:themeColor="text1" w:themeTint="FF" w:themeShade="FF"/>
              </w:rPr>
              <w:t xml:space="preserve">Student 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7194DBDC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769D0D3C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54CD245A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Mar/>
            <w:vAlign w:val="center"/>
          </w:tcPr>
          <w:p w:rsidRPr="001C2AEC" w:rsidR="00975A3D" w:rsidP="73F1D5AF" w:rsidRDefault="00975A3D" w14:paraId="1231BE67" wp14:textId="1C73A8FE">
            <w:pPr>
              <w:rPr>
                <w:b w:val="1"/>
                <w:bCs w:val="1"/>
                <w:color w:val="000000" w:themeColor="text1"/>
              </w:rPr>
            </w:pPr>
            <w:r w:rsidRPr="73F1D5AF" w:rsidR="564D2742">
              <w:rPr>
                <w:b w:val="1"/>
                <w:bCs w:val="1"/>
                <w:color w:val="000000" w:themeColor="text1" w:themeTint="FF" w:themeShade="FF"/>
              </w:rPr>
              <w:t xml:space="preserve">Maker Faire </w:t>
            </w:r>
          </w:p>
        </w:tc>
      </w:tr>
      <w:tr xmlns:wp14="http://schemas.microsoft.com/office/word/2010/wordml" w:rsidRPr="001C2AEC" w:rsidR="00975A3D" w:rsidTr="73F1D5AF" w14:paraId="5572C208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975A3D" w:rsidRDefault="00975A3D" w14:paraId="45CD8191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36FEB5B0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30D7AA6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7196D064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00975A3D" w:rsidRDefault="00975A3D" w14:paraId="3EA00D06" wp14:textId="7777777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xmlns:wp14="http://schemas.microsoft.com/office/word/2010/wordml" w:rsidRPr="001C2AEC" w:rsidR="00975A3D" w:rsidTr="73F1D5AF" w14:paraId="34FF1C98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6D072C0D" wp14:textId="6832B6C4">
            <w:pPr>
              <w:rPr>
                <w:noProof/>
                <w:color w:val="000000" w:themeColor="text1"/>
              </w:rPr>
            </w:pPr>
            <w:r w:rsidRPr="73F1D5AF" w:rsidR="447E6154">
              <w:rPr>
                <w:noProof/>
                <w:color w:val="000000" w:themeColor="text1" w:themeTint="FF" w:themeShade="FF"/>
              </w:rPr>
              <w:t>Wood worker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48A2191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6BD18F9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238601FE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Mar/>
            <w:vAlign w:val="center"/>
          </w:tcPr>
          <w:p w:rsidRPr="001C2AEC" w:rsidR="00975A3D" w:rsidP="73F1D5AF" w:rsidRDefault="00975A3D" w14:paraId="0F3CABC7" wp14:textId="0B433F36">
            <w:pPr>
              <w:rPr>
                <w:b w:val="1"/>
                <w:bCs w:val="1"/>
                <w:color w:val="000000" w:themeColor="text1"/>
              </w:rPr>
            </w:pPr>
            <w:r w:rsidRPr="73F1D5AF" w:rsidR="0C79D5E6">
              <w:rPr>
                <w:b w:val="1"/>
                <w:bCs w:val="1"/>
                <w:color w:val="000000" w:themeColor="text1" w:themeTint="FF" w:themeShade="FF"/>
              </w:rPr>
              <w:t>Adam Savage</w:t>
            </w:r>
          </w:p>
        </w:tc>
      </w:tr>
      <w:tr xmlns:wp14="http://schemas.microsoft.com/office/word/2010/wordml" w:rsidRPr="001C2AEC" w:rsidR="00975A3D" w:rsidTr="73F1D5AF" w14:paraId="6088FFAC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00975A3D" w:rsidRDefault="00975A3D" w14:paraId="08354FF1" wp14:textId="77777777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5B08B5D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16DEB4A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0AD9C6F4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00975A3D" w:rsidRDefault="00975A3D" w14:paraId="3B0A2454" wp14:textId="7777777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xmlns:wp14="http://schemas.microsoft.com/office/word/2010/wordml" w:rsidRPr="001C2AEC" w:rsidR="00975A3D" w:rsidTr="73F1D5AF" w14:paraId="4B1F511A" wp14:textId="77777777">
        <w:trPr>
          <w:trHeight w:val="432"/>
        </w:trPr>
        <w:tc>
          <w:tcPr>
            <w:tcW w:w="4512" w:type="dxa"/>
            <w:gridSpan w:val="2"/>
            <w:tcMar/>
            <w:vAlign w:val="center"/>
          </w:tcPr>
          <w:p w:rsidRPr="001C2AEC" w:rsidR="00975A3D" w:rsidP="00975A3D" w:rsidRDefault="00975A3D" w14:paraId="65F9C3DC" wp14:textId="2FC94A7D">
            <w:pPr>
              <w:rPr>
                <w:noProof/>
                <w:color w:val="000000" w:themeColor="text1"/>
              </w:rPr>
            </w:pPr>
            <w:r w:rsidRPr="740C0480" w:rsidR="7086AD7D">
              <w:rPr>
                <w:noProof/>
                <w:color w:val="000000" w:themeColor="text1" w:themeTint="FF" w:themeShade="FF"/>
              </w:rPr>
              <w:t xml:space="preserve">High </w:t>
            </w:r>
            <w:r w:rsidRPr="740C0480" w:rsidR="1A92701E">
              <w:rPr>
                <w:noProof/>
                <w:color w:val="000000" w:themeColor="text1" w:themeTint="FF" w:themeShade="FF"/>
              </w:rPr>
              <w:t xml:space="preserve">School 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5023141B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1F3B1409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562C75D1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Mar/>
            <w:vAlign w:val="center"/>
          </w:tcPr>
          <w:p w:rsidRPr="001C2AEC" w:rsidR="00975A3D" w:rsidP="73F1D5AF" w:rsidRDefault="00975A3D" w14:paraId="664355AD" wp14:textId="724A8099">
            <w:pPr>
              <w:rPr>
                <w:b w:val="1"/>
                <w:bCs w:val="1"/>
                <w:color w:val="000000" w:themeColor="text1"/>
              </w:rPr>
            </w:pPr>
            <w:r w:rsidRPr="73F1D5AF" w:rsidR="73D40B83">
              <w:rPr>
                <w:b w:val="1"/>
                <w:bCs w:val="1"/>
                <w:color w:val="000000" w:themeColor="text1" w:themeTint="FF" w:themeShade="FF"/>
              </w:rPr>
              <w:t>Wood magazine</w:t>
            </w:r>
          </w:p>
        </w:tc>
      </w:tr>
      <w:tr xmlns:wp14="http://schemas.microsoft.com/office/word/2010/wordml" w:rsidRPr="001C2AEC" w:rsidR="00975A3D" w:rsidTr="73F1D5AF" w14:paraId="0BEF54B9" wp14:textId="77777777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tcMar/>
            <w:vAlign w:val="center"/>
          </w:tcPr>
          <w:p w:rsidRPr="001C2AEC" w:rsidR="00975A3D" w:rsidP="73F1D5AF" w:rsidRDefault="00975A3D" w14:paraId="5CBEB7D4" wp14:textId="16576098">
            <w:pPr>
              <w:rPr>
                <w:b w:val="1"/>
                <w:bCs w:val="1"/>
                <w:noProof/>
                <w:color w:val="000000" w:themeColor="text1"/>
              </w:rPr>
            </w:pPr>
            <w:r w:rsidRPr="73F1D5AF" w:rsidR="00975A3D">
              <w:rPr>
                <w:b w:val="1"/>
                <w:bCs w:val="1"/>
                <w:noProof/>
                <w:color w:val="000000" w:themeColor="text1" w:themeTint="FF" w:themeShade="FF"/>
              </w:rPr>
              <w:t>ANNUAL INCOME</w:t>
            </w:r>
            <w:r w:rsidRPr="73F1D5AF" w:rsidR="7811A062">
              <w:rPr>
                <w:b w:val="1"/>
                <w:bCs w:val="1"/>
                <w:noProof/>
                <w:color w:val="000000" w:themeColor="text1" w:themeTint="FF" w:themeShade="FF"/>
              </w:rPr>
              <w:t xml:space="preserve"> </w:t>
            </w:r>
            <w:r w:rsidRPr="73F1D5AF" w:rsidR="7480FA0A">
              <w:rPr>
                <w:b w:val="1"/>
                <w:bCs w:val="1"/>
                <w:noProof/>
                <w:color w:val="000000" w:themeColor="text1" w:themeTint="FF" w:themeShade="FF"/>
              </w:rPr>
              <w:t>$200 - $1,000</w:t>
            </w:r>
          </w:p>
        </w:tc>
        <w:tc>
          <w:tcPr>
            <w:tcW w:w="510" w:type="dxa"/>
            <w:vMerge/>
            <w:tcBorders/>
            <w:tcMar/>
            <w:vAlign w:val="center"/>
          </w:tcPr>
          <w:p w:rsidRPr="001C2AEC" w:rsidR="00975A3D" w:rsidP="00975A3D" w:rsidRDefault="00975A3D" w14:paraId="1A965116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tcMar/>
            <w:vAlign w:val="center"/>
          </w:tcPr>
          <w:p w:rsidRPr="001C2AEC" w:rsidR="00975A3D" w:rsidP="00975A3D" w:rsidRDefault="00975A3D" w14:paraId="7DF4E37C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/>
            <w:tcMar/>
            <w:vAlign w:val="center"/>
          </w:tcPr>
          <w:p w:rsidRPr="001C2AEC" w:rsidR="00975A3D" w:rsidP="00975A3D" w:rsidRDefault="00975A3D" w14:paraId="44FB30F8" wp14:textId="77777777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tcMar/>
            <w:vAlign w:val="center"/>
          </w:tcPr>
          <w:p w:rsidRPr="001C2AEC" w:rsidR="00975A3D" w:rsidP="73F1D5AF" w:rsidRDefault="00975A3D" w14:paraId="43F199AA" wp14:textId="226ADEFF">
            <w:pPr>
              <w:rPr>
                <w:b w:val="1"/>
                <w:bCs w:val="1"/>
                <w:color w:val="000000" w:themeColor="text1"/>
              </w:rPr>
            </w:pPr>
            <w:r w:rsidRPr="73F1D5AF" w:rsidR="00975A3D">
              <w:rPr>
                <w:b w:val="1"/>
                <w:bCs w:val="1"/>
                <w:color w:val="000000" w:themeColor="text1" w:themeTint="FF" w:themeShade="FF"/>
              </w:rPr>
              <w:t>WEBSITES</w:t>
            </w:r>
            <w:r w:rsidRPr="73F1D5AF" w:rsidR="0D326C52">
              <w:rPr>
                <w:b w:val="1"/>
                <w:bCs w:val="1"/>
                <w:color w:val="000000" w:themeColor="text1" w:themeTint="FF" w:themeShade="FF"/>
              </w:rPr>
              <w:t xml:space="preserve"> Instructables</w:t>
            </w:r>
          </w:p>
        </w:tc>
      </w:tr>
    </w:tbl>
    <w:p xmlns:wp14="http://schemas.microsoft.com/office/word/2010/wordml" w:rsidR="00560932" w:rsidP="00D4300C" w:rsidRDefault="00560932" w14:paraId="1DA6542E" wp14:textId="77777777">
      <w:pPr>
        <w:rPr>
          <w:noProof/>
        </w:rPr>
        <w:sectPr w:rsidR="00560932" w:rsidSect="0024515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xmlns:wp14="http://schemas.microsoft.com/office/word/2010/wordml" w:rsidRPr="00491059" w:rsidR="006B5ECE" w:rsidP="008B73DB" w:rsidRDefault="006B5ECE" w14:paraId="3041E394" wp14:textId="77777777">
      <w:bookmarkStart w:name="_GoBack" w:id="0"/>
      <w:bookmarkEnd w:id="0"/>
    </w:p>
    <w:sectPr w:rsidRPr="00491059" w:rsidR="006B5ECE" w:rsidSect="00245159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5156E" w:rsidP="00D4300C" w:rsidRDefault="00A5156E" w14:paraId="2DE403A5" wp14:textId="77777777">
      <w:r>
        <w:separator/>
      </w:r>
    </w:p>
  </w:endnote>
  <w:endnote w:type="continuationSeparator" w:id="0">
    <w:p xmlns:wp14="http://schemas.microsoft.com/office/word/2010/wordml" w:rsidR="00A5156E" w:rsidP="00D4300C" w:rsidRDefault="00A5156E" w14:paraId="62431CD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xmlns:wp14="http://schemas.microsoft.com/office/word/2010/wordml" w:rsidR="005B0B4C" w:rsidP="005B0B4C" w:rsidRDefault="005B0B4C" w14:paraId="1C36B14E" wp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xmlns:wp14="http://schemas.microsoft.com/office/word/2010/wordml" w:rsidR="005B0B4C" w:rsidP="00BA1CA5" w:rsidRDefault="005B0B4C" w14:paraId="31126E5D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B0B4C" w:rsidP="00BA1CA5" w:rsidRDefault="005B0B4C" w14:paraId="54E11D2A" wp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71109" w:rsidRDefault="00571109" w14:paraId="42C6D796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5156E" w:rsidP="00D4300C" w:rsidRDefault="00A5156E" w14:paraId="49E398E2" wp14:textId="77777777">
      <w:r>
        <w:separator/>
      </w:r>
    </w:p>
  </w:footnote>
  <w:footnote w:type="continuationSeparator" w:id="0">
    <w:p xmlns:wp14="http://schemas.microsoft.com/office/word/2010/wordml" w:rsidR="00A5156E" w:rsidP="00D4300C" w:rsidRDefault="00A5156E" w14:paraId="16287F2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71109" w:rsidRDefault="00571109" w14:paraId="722B00AE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71109" w:rsidRDefault="00571109" w14:paraId="5BE93A62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71109" w:rsidRDefault="00571109" w14:paraId="6E1831B3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OYs/X4riRYuXdX" int2:id="KsB08v4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2">
    <w:nsid w:val="6f512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51c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4c68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2"/>
  </w:num>
  <w:num w:numId="32">
    <w:abstractNumId w:val="31"/>
  </w:num>
  <w:num w:numId="31">
    <w:abstractNumId w:val="30"/>
  </w: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8"/>
  </w:num>
  <w:num w:numId="13">
    <w:abstractNumId w:val="27"/>
  </w:num>
  <w:num w:numId="14">
    <w:abstractNumId w:val="17"/>
  </w:num>
  <w:num w:numId="15">
    <w:abstractNumId w:val="14"/>
  </w:num>
  <w:num w:numId="16">
    <w:abstractNumId w:val="18"/>
  </w:num>
  <w:num w:numId="17">
    <w:abstractNumId w:val="24"/>
  </w:num>
  <w:num w:numId="18">
    <w:abstractNumId w:val="23"/>
  </w:num>
  <w:num w:numId="19">
    <w:abstractNumId w:val="11"/>
  </w:num>
  <w:num w:numId="20">
    <w:abstractNumId w:val="12"/>
  </w:num>
  <w:num w:numId="21">
    <w:abstractNumId w:val="20"/>
  </w:num>
  <w:num w:numId="22">
    <w:abstractNumId w:val="15"/>
  </w:num>
  <w:num w:numId="23">
    <w:abstractNumId w:val="13"/>
  </w:num>
  <w:num w:numId="24">
    <w:abstractNumId w:val="10"/>
  </w:num>
  <w:num w:numId="25">
    <w:abstractNumId w:val="21"/>
  </w:num>
  <w:num w:numId="26">
    <w:abstractNumId w:val="22"/>
  </w:num>
  <w:num w:numId="27">
    <w:abstractNumId w:val="26"/>
  </w:num>
  <w:num w:numId="28">
    <w:abstractNumId w:val="29"/>
  </w:num>
  <w:num w:numId="29">
    <w:abstractNumId w:val="16"/>
  </w:num>
  <w:num w:numId="30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embedSystemFonts/>
  <w:activeWritingStyle w:lang="en-AU" w:vendorID="64" w:dllVersion="4096" w:nlCheck="1" w:checkStyle="0" w:appName="MSWord"/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  <w:rsid w:val="0581DBA1"/>
    <w:rsid w:val="0634596E"/>
    <w:rsid w:val="091C768E"/>
    <w:rsid w:val="0BC2C07F"/>
    <w:rsid w:val="0C0D1E35"/>
    <w:rsid w:val="0C6E28C6"/>
    <w:rsid w:val="0C79D5E6"/>
    <w:rsid w:val="0D326C52"/>
    <w:rsid w:val="0E03ABB5"/>
    <w:rsid w:val="157110B5"/>
    <w:rsid w:val="15AEAF83"/>
    <w:rsid w:val="16D06DDF"/>
    <w:rsid w:val="18406F61"/>
    <w:rsid w:val="18FAEF13"/>
    <w:rsid w:val="1A92701E"/>
    <w:rsid w:val="1AA35DCD"/>
    <w:rsid w:val="1BD9796A"/>
    <w:rsid w:val="1F7E3C31"/>
    <w:rsid w:val="20893A80"/>
    <w:rsid w:val="20E7D84C"/>
    <w:rsid w:val="23242C4B"/>
    <w:rsid w:val="23394FFC"/>
    <w:rsid w:val="235FF2EA"/>
    <w:rsid w:val="271CBC74"/>
    <w:rsid w:val="28D5F2A4"/>
    <w:rsid w:val="2940923D"/>
    <w:rsid w:val="297D08A1"/>
    <w:rsid w:val="29DCB60D"/>
    <w:rsid w:val="2CB0135A"/>
    <w:rsid w:val="2F5A11FD"/>
    <w:rsid w:val="33D74BE0"/>
    <w:rsid w:val="352A0886"/>
    <w:rsid w:val="35638E06"/>
    <w:rsid w:val="364D0EAB"/>
    <w:rsid w:val="3697B66D"/>
    <w:rsid w:val="372F6A9A"/>
    <w:rsid w:val="37557D83"/>
    <w:rsid w:val="378149C1"/>
    <w:rsid w:val="3A5825FB"/>
    <w:rsid w:val="3AE62AD1"/>
    <w:rsid w:val="3B4EEB70"/>
    <w:rsid w:val="3BAC32F4"/>
    <w:rsid w:val="3E0E3922"/>
    <w:rsid w:val="3FB186C3"/>
    <w:rsid w:val="418FC5BD"/>
    <w:rsid w:val="42AB4F81"/>
    <w:rsid w:val="43C9BA71"/>
    <w:rsid w:val="447E6154"/>
    <w:rsid w:val="452DD218"/>
    <w:rsid w:val="4727300F"/>
    <w:rsid w:val="4731DAC6"/>
    <w:rsid w:val="4A6A8BC5"/>
    <w:rsid w:val="5380BC5B"/>
    <w:rsid w:val="53F7B7F3"/>
    <w:rsid w:val="564D2742"/>
    <w:rsid w:val="57488E8B"/>
    <w:rsid w:val="58781544"/>
    <w:rsid w:val="58AF1140"/>
    <w:rsid w:val="5A67604D"/>
    <w:rsid w:val="5AE7E08C"/>
    <w:rsid w:val="61C55C70"/>
    <w:rsid w:val="6219B0E2"/>
    <w:rsid w:val="63A368DC"/>
    <w:rsid w:val="63AB352F"/>
    <w:rsid w:val="65F6E6BF"/>
    <w:rsid w:val="67A1751A"/>
    <w:rsid w:val="6A58062A"/>
    <w:rsid w:val="6ACFF2DC"/>
    <w:rsid w:val="7086AD7D"/>
    <w:rsid w:val="721ACCBD"/>
    <w:rsid w:val="736C6AFA"/>
    <w:rsid w:val="73D40B83"/>
    <w:rsid w:val="73F1D5AF"/>
    <w:rsid w:val="740C0480"/>
    <w:rsid w:val="7480FA0A"/>
    <w:rsid w:val="75B6E096"/>
    <w:rsid w:val="77240B8E"/>
    <w:rsid w:val="77728DD2"/>
    <w:rsid w:val="77D1DCC6"/>
    <w:rsid w:val="77F692E8"/>
    <w:rsid w:val="7811A062"/>
    <w:rsid w:val="7931F605"/>
    <w:rsid w:val="7B00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D4300C"/>
    <w:rPr>
      <w:rFonts w:ascii="Century Gothic" w:hAnsi="Century Gothic" w:eastAsia="Calibri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styleId="Heading4Char" w:customStyle="1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styleId="Terms" w:customStyle="1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styleId="DateChar" w:customStyle="1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styleId="msonormal0" w:customStyle="1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xl64" w:customStyle="1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styleId="xl65" w:customStyle="1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styleId="xl66" w:customStyle="1">
    <w:name w:val="xl66"/>
    <w:basedOn w:val="Normal"/>
    <w:rsid w:val="00BC7F9D"/>
    <w:pPr>
      <w:spacing w:before="100" w:beforeAutospacing="1" w:after="100" w:afterAutospacing="1"/>
      <w:ind w:firstLine="100" w:firstLineChars="100"/>
      <w:textAlignment w:val="center"/>
    </w:pPr>
    <w:rPr>
      <w:rFonts w:ascii="Times New Roman" w:hAnsi="Times New Roman"/>
      <w:szCs w:val="16"/>
    </w:rPr>
  </w:style>
  <w:style w:type="paragraph" w:styleId="xl67" w:customStyle="1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styleId="xl68" w:customStyle="1">
    <w:name w:val="xl68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styleId="xl69" w:customStyle="1">
    <w:name w:val="xl69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styleId="xl70" w:customStyle="1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styleId="xl71" w:customStyle="1">
    <w:name w:val="xl71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72" w:customStyle="1">
    <w:name w:val="xl7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styleId="xl73" w:customStyle="1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styleId="xl74" w:customStyle="1">
    <w:name w:val="xl7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styleId="xl75" w:customStyle="1">
    <w:name w:val="xl7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7"/>
      </w:pBdr>
      <w:shd w:val="clear" w:color="000000" w:fill="222B35"/>
      <w:spacing w:before="100" w:beforeAutospacing="1" w:after="100" w:afterAutospacing="1"/>
      <w:ind w:firstLine="100" w:firstLineChars="100"/>
      <w:jc w:val="right"/>
      <w:textAlignment w:val="center"/>
    </w:pPr>
    <w:rPr>
      <w:b/>
      <w:bCs/>
      <w:color w:val="FFFFFF"/>
      <w:szCs w:val="16"/>
    </w:rPr>
  </w:style>
  <w:style w:type="paragraph" w:styleId="xl76" w:customStyle="1">
    <w:name w:val="xl7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77" w:customStyle="1">
    <w:name w:val="xl7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styleId="xl78" w:customStyle="1">
    <w:name w:val="xl78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79" w:customStyle="1">
    <w:name w:val="xl79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0" w:customStyle="1">
    <w:name w:val="xl80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1" w:customStyle="1">
    <w:name w:val="xl81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2" w:customStyle="1">
    <w:name w:val="xl8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3" w:customStyle="1">
    <w:name w:val="xl83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4" w:customStyle="1">
    <w:name w:val="xl8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5" w:customStyle="1">
    <w:name w:val="xl8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86" w:customStyle="1">
    <w:name w:val="xl8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7" w:customStyle="1">
    <w:name w:val="xl8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8" w:customStyle="1">
    <w:name w:val="xl88"/>
    <w:basedOn w:val="Normal"/>
    <w:rsid w:val="00BC7F9D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9" w:customStyle="1">
    <w:name w:val="xl89"/>
    <w:basedOn w:val="Normal"/>
    <w:rsid w:val="00BC7F9D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0" w:customStyle="1">
    <w:name w:val="xl90"/>
    <w:basedOn w:val="Normal"/>
    <w:rsid w:val="00BC7F9D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91" w:customStyle="1">
    <w:name w:val="xl91"/>
    <w:basedOn w:val="Normal"/>
    <w:rsid w:val="00BC7F9D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92" w:customStyle="1">
    <w:name w:val="xl9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93" w:customStyle="1">
    <w:name w:val="xl93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94" w:customStyle="1">
    <w:name w:val="xl9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5" w:customStyle="1">
    <w:name w:val="xl9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6" w:customStyle="1">
    <w:name w:val="xl9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7" w:customStyle="1">
    <w:name w:val="xl9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hAnsi="Times New Roman" w:eastAsiaTheme="minorEastAsia"/>
      <w:sz w:val="24"/>
    </w:rPr>
  </w:style>
  <w:style w:type="paragraph" w:styleId="TableHeading" w:customStyle="1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styleId="TableTextChar" w:customStyle="1">
    <w:name w:val="Table Text Char"/>
    <w:link w:val="TableText"/>
    <w:locked/>
    <w:rsid w:val="006C1052"/>
    <w:rPr>
      <w:rFonts w:ascii="Arial" w:hAnsi="Arial" w:cs="Arial"/>
    </w:rPr>
  </w:style>
  <w:style w:type="paragraph" w:styleId="TableText" w:customStyle="1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styleId="Guideline" w:customStyle="1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styleId="HeadingNoTOC" w:customStyle="1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hAnsi="Arial" w:cs="Arial" w:eastAsiaTheme="majorEastAsia"/>
      <w:b/>
      <w:bCs/>
      <w:kern w:val="28"/>
      <w:sz w:val="40"/>
      <w:szCs w:val="40"/>
      <w:lang w:val="en-AU" w:eastAsia="en-AU"/>
    </w:rPr>
  </w:style>
  <w:style w:type="character" w:styleId="TitleChar" w:customStyle="1">
    <w:name w:val="Title Char"/>
    <w:basedOn w:val="DefaultParagraphFont"/>
    <w:link w:val="Title"/>
    <w:rsid w:val="001962A6"/>
    <w:rPr>
      <w:rFonts w:ascii="Arial" w:hAnsi="Arial" w:cs="Arial" w:eastAsiaTheme="majorEastAsia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styleId="TableHeader" w:customStyle="1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hAnsiTheme="minorHAnsi" w:eastAsiaTheme="minorEastAsia" w:cstheme="minorBidi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9F028C"/>
    <w:rPr>
      <w:rFonts w:asciiTheme="minorHAnsi" w:hAnsiTheme="minorHAnsi" w:eastAsiaTheme="minorEastAsia" w:cstheme="minorBidi"/>
      <w:sz w:val="22"/>
      <w:szCs w:val="22"/>
    </w:rPr>
  </w:style>
  <w:style w:type="character" w:styleId="Heading1Char" w:customStyle="1">
    <w:name w:val="Heading 1 Char"/>
    <w:basedOn w:val="DefaultParagraphFont"/>
    <w:link w:val="Heading1"/>
    <w:rsid w:val="00C60B0A"/>
    <w:rPr>
      <w:rFonts w:ascii="Century Gothic" w:hAnsi="Century Gothic" w:eastAsia="Calibri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styleId="TemplateTitle" w:customStyle="1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styleId="TemplateTitle0" w:customStyle="1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2.png" Id="rId753784313" /><Relationship Type="http://schemas.microsoft.com/office/2020/10/relationships/intelligence" Target="intelligence2.xml" Id="R1e9ab5066cc349e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IC-Buyer-Persona-Worksheet-9425_WORD.dotx</ap:Template>
  <ap:Application>Microsoft Word for the web</ap:Application>
  <ap:DocSecurity>0</ap:DocSecurity>
  <ap:ScaleCrop>false</ap:ScaleCrop>
  <ap:Manager/>
  <ap:Company>Microsoft Corporation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Rewi Hema-Taylor Jaris Akuhata</lastModifiedBy>
  <revision>8</revision>
  <lastPrinted>2018-04-15T17:50:00.0000000Z</lastPrinted>
  <dcterms:created xsi:type="dcterms:W3CDTF">2021-08-06T08:02:00.0000000Z</dcterms:created>
  <dcterms:modified xsi:type="dcterms:W3CDTF">2026-03-10T19:58:51.5730896Z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