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noProof/>
        </w:rPr>
        <w:id w:val="-1724750495"/>
        <w:docPartObj>
          <w:docPartGallery w:val="Cover Pages"/>
          <w:docPartUnique/>
        </w:docPartObj>
      </w:sdtPr>
      <w:sdtEndPr/>
      <w:sdtContent>
        <w:p w14:paraId="59C8880C" w14:textId="3B519E79" w:rsidR="00CA6D2A" w:rsidRDefault="00C10CBC">
          <w:pPr>
            <w:rPr>
              <w:noProof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8" behindDoc="0" locked="0" layoutInCell="1" allowOverlap="1" wp14:anchorId="52D556A6" wp14:editId="5D6A0EC5">
                    <wp:simplePos x="0" y="0"/>
                    <mc:AlternateContent>
                      <mc:Choice Requires="wp14">
                        <wp:positionH relativeFrom="page">
                          <wp14:pctPosHOffset>9300</wp14:pctPosHOffset>
                        </wp:positionH>
                      </mc:Choice>
                      <mc:Fallback>
                        <wp:positionH relativeFrom="page">
                          <wp:posOffset>722630</wp:posOffset>
                        </wp:positionH>
                      </mc:Fallback>
                    </mc:AlternateContent>
                    <wp:positionV relativeFrom="margin">
                      <wp:align>bottom</wp:align>
                    </wp:positionV>
                    <wp:extent cx="5791200" cy="6210300"/>
                    <wp:effectExtent l="0" t="0" r="19050" b="0"/>
                    <wp:wrapTopAndBottom/>
                    <wp:docPr id="6" name="Text Box 6" descr="Title, Subtitle, and Abstract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91200" cy="6210300"/>
                              <a:chOff x="0" y="0"/>
                              <a:chExt cx="5791200" cy="6210300"/>
                            </a:xfrm>
                          </wpg:grpSpPr>
                          <wps:wsp>
                            <wps:cNvPr id="2125175039" name="Rectangle 2125175039"/>
                            <wps:cNvSpPr/>
                            <wps:spPr>
                              <a:xfrm>
                                <a:off x="0" y="0"/>
                                <a:ext cx="5791200" cy="6210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ECE1F7" w14:textId="77777777" w:rsidR="00F76A49" w:rsidRDefault="00F76A49" w:rsidP="00564FA7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" w:eastAsia="Cambria" w:hAnsi="Cambria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</w:rPr>
                                    <w:t>2026</w:t>
                                  </w:r>
                                </w:p>
                                <w:p w14:paraId="0CA56F31" w14:textId="77777777" w:rsidR="00BF08A9" w:rsidRDefault="00BF08A9" w:rsidP="00BF08A9">
                                  <w:pPr>
                                    <w:spacing w:line="276" w:lineRule="auto"/>
                                    <w:rPr>
                                      <w:rFonts w:ascii="Cambria" w:eastAsia="Cambria" w:hAnsi="Cambria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</w:rPr>
                                    <w:t>[You can add an abstract or other key statement here. An abstract is typically a short summary of the document content.]</w:t>
                                  </w:r>
                                </w:p>
                              </w:txbxContent>
                            </wps:txbx>
                            <wps:bodyPr spcFirstLastPara="0" wrap="square" lIns="0" tIns="0" rIns="0" bIns="0" anchor="b">
                              <a:noAutofit/>
                            </wps:bodyPr>
                          </wps:wsp>
                          <wps:wsp>
                            <wps:cNvPr id="1738440949" name="Rectangle 1738440949"/>
                            <wps:cNvSpPr/>
                            <wps:spPr>
                              <a:xfrm>
                                <a:off x="7620" y="1741170"/>
                                <a:ext cx="5775960" cy="272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solidFill>
                                  <a:srgbClr val="4472C4"/>
                                </a:solidFill>
                              </a:ln>
                            </wps:spPr>
                            <wps:txbx>
                              <w:txbxContent>
                                <w:p w14:paraId="3EE7EB0D" w14:textId="6D0592A9" w:rsidR="00BF08A9" w:rsidRDefault="00865218" w:rsidP="00BF08A9">
                                  <w:pPr>
                                    <w:spacing w:line="276" w:lineRule="auto"/>
                                    <w:rPr>
                                      <w:rFonts w:ascii="Cambria" w:eastAsia="Cambria" w:hAnsi="Cambria"/>
                                      <w:color w:val="000000"/>
                                      <w:kern w:val="0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color w:val="000000"/>
                                      <w:sz w:val="96"/>
                                      <w:szCs w:val="96"/>
                                    </w:rPr>
                                    <w:t xml:space="preserve">Iteration </w:t>
                                  </w:r>
                                  <w:r w:rsidR="00FD735B">
                                    <w:rPr>
                                      <w:rFonts w:ascii="Cambria" w:eastAsia="Cambria" w:hAnsi="Cambria"/>
                                      <w:color w:val="000000"/>
                                      <w:sz w:val="96"/>
                                      <w:szCs w:val="96"/>
                                    </w:rPr>
                                    <w:t>3</w:t>
                                  </w:r>
                                  <w:r w:rsidR="008D62A4">
                                    <w:rPr>
                                      <w:rFonts w:ascii="Cambria" w:eastAsia="Cambria" w:hAnsi="Cambria"/>
                                      <w:color w:val="000000"/>
                                      <w:sz w:val="96"/>
                                      <w:szCs w:val="96"/>
                                    </w:rPr>
                                    <w:t xml:space="preserve">: </w:t>
                                  </w:r>
                                  <w:r w:rsidR="00FD735B">
                                    <w:rPr>
                                      <w:rFonts w:ascii="Cambria" w:eastAsia="Cambria" w:hAnsi="Cambria"/>
                                      <w:color w:val="000000"/>
                                      <w:sz w:val="96"/>
                                      <w:szCs w:val="96"/>
                                    </w:rPr>
                                    <w:t>Handover</w:t>
                                  </w:r>
                                  <w:r w:rsidR="00BF08A9">
                                    <w:rPr>
                                      <w:rFonts w:ascii="Cambria" w:eastAsia="Cambria" w:hAnsi="Cambria"/>
                                      <w:color w:val="000000"/>
                                      <w:sz w:val="96"/>
                                      <w:szCs w:val="96"/>
                                    </w:rPr>
                                    <w:t xml:space="preserve"> Report</w:t>
                                  </w:r>
                                </w:p>
                              </w:txbxContent>
                            </wps:txbx>
                            <wps:bodyPr anchor="t"/>
                          </wps:wsp>
                        </wpg:wg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85000</wp14:pctHeight>
                    </wp14:sizeRelV>
                  </wp:anchor>
                </w:drawing>
              </mc:Choice>
              <mc:Fallback>
                <w:pict>
                  <v:group w14:anchorId="52D556A6" id="Text Box 6" o:spid="_x0000_s1026" alt="Title, Subtitle, and Abstract" style="position:absolute;margin-left:0;margin-top:0;width:456pt;height:489pt;z-index:251658248;mso-width-percent:1000;mso-height-percent:850;mso-left-percent:93;mso-position-horizontal-relative:page;mso-position-vertical:bottom;mso-position-vertical-relative:margin;mso-width-percent:1000;mso-height-percent:850;mso-left-percent:93;mso-width-relative:margin;mso-height-relative:margin" coordsize="57912,62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">
                    <v:rect id="Rectangle 2125175039" o:spid="_x0000_s1027" style="position:absolute;width:57912;height:6210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" filled="f" stroked="f" strokeweight=".5pt">
                      <v:textbox inset="0,0,0,0">
                        <w:txbxContent>
                          <w:p w14:paraId="1AECE1F7" w14:textId="77777777" w:rsidR="00F76A49" w:rsidRDefault="00F76A49" w:rsidP="00564FA7">
                            <w:pPr>
                              <w:spacing w:line="276" w:lineRule="auto"/>
                              <w:jc w:val="center"/>
                              <w:rPr>
                                <w:rFonts w:ascii="Cambria" w:eastAsia="Cambria" w:hAnsi="Cambria"/>
                                <w:kern w:val="0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</w:rPr>
                              <w:t>2026</w:t>
                            </w:r>
                          </w:p>
                          <w:p w14:paraId="0CA56F31" w14:textId="77777777" w:rsidR="00BF08A9" w:rsidRDefault="00BF08A9" w:rsidP="00BF08A9">
                            <w:pPr>
                              <w:spacing w:line="276" w:lineRule="auto"/>
                              <w:rPr>
                                <w:rFonts w:ascii="Cambria" w:eastAsia="Cambria" w:hAnsi="Cambria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</w:rPr>
                              <w:t>[You can add an abstract or other key statement here. An abstract is typically a short summary of the document content.]</w:t>
                            </w:r>
                          </w:p>
                        </w:txbxContent>
                      </v:textbox>
                    </v:rect>
                    <v:rect id="Rectangle 1738440949" o:spid="_x0000_s1028" style="position:absolute;left:76;top:17411;width:57759;height:27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" fillcolor="#0070c0" strokecolor="#4472c4">
                      <v:textbox>
                        <w:txbxContent>
                          <w:p w14:paraId="3EE7EB0D" w14:textId="6D0592A9" w:rsidR="00BF08A9" w:rsidRDefault="00865218" w:rsidP="00BF08A9">
                            <w:pPr>
                              <w:spacing w:line="276" w:lineRule="auto"/>
                              <w:rPr>
                                <w:rFonts w:ascii="Cambria" w:eastAsia="Cambria" w:hAnsi="Cambria"/>
                                <w:color w:val="000000"/>
                                <w:kern w:val="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color w:val="000000"/>
                                <w:sz w:val="96"/>
                                <w:szCs w:val="96"/>
                              </w:rPr>
                              <w:t xml:space="preserve">Iteration </w:t>
                            </w:r>
                            <w:r w:rsidR="00FD735B">
                              <w:rPr>
                                <w:rFonts w:ascii="Cambria" w:eastAsia="Cambria" w:hAnsi="Cambria"/>
                                <w:color w:val="000000"/>
                                <w:sz w:val="96"/>
                                <w:szCs w:val="96"/>
                              </w:rPr>
                              <w:t>3</w:t>
                            </w:r>
                            <w:r w:rsidR="008D62A4">
                              <w:rPr>
                                <w:rFonts w:ascii="Cambria" w:eastAsia="Cambria" w:hAnsi="Cambria"/>
                                <w:color w:val="000000"/>
                                <w:sz w:val="96"/>
                                <w:szCs w:val="96"/>
                              </w:rPr>
                              <w:t xml:space="preserve">: </w:t>
                            </w:r>
                            <w:r w:rsidR="00FD735B">
                              <w:rPr>
                                <w:rFonts w:ascii="Cambria" w:eastAsia="Cambria" w:hAnsi="Cambria"/>
                                <w:color w:val="000000"/>
                                <w:sz w:val="96"/>
                                <w:szCs w:val="96"/>
                              </w:rPr>
                              <w:t>Handover</w:t>
                            </w:r>
                            <w:r w:rsidR="00BF08A9">
                              <w:rPr>
                                <w:rFonts w:ascii="Cambria" w:eastAsia="Cambria" w:hAnsi="Cambria"/>
                                <w:color w:val="000000"/>
                                <w:sz w:val="96"/>
                                <w:szCs w:val="96"/>
                              </w:rPr>
                              <w:t xml:space="preserve"> Report</w:t>
                            </w:r>
                          </w:p>
                        </w:txbxContent>
                      </v:textbox>
                    </v:rect>
                    <w10:wrap type="topAndBottom" anchorx="page" anchory="margin"/>
                  </v:group>
                </w:pict>
              </mc:Fallback>
            </mc:AlternateContent>
          </w:r>
          <w:r>
            <w:rPr>
              <w:rFonts w:asciiTheme="majorHAnsi" w:eastAsiaTheme="majorEastAsia" w:hAnsiTheme="majorHAnsi" w:cstheme="majorBidi"/>
              <w:noProof/>
              <w:sz w:val="76"/>
              <w:szCs w:val="72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0" wp14:anchorId="48C58E0E" wp14:editId="5DE79DE7">
                    <wp:simplePos x="0" y="0"/>
                    <mc:AlternateContent>
                      <mc:Choice Requires="wp14">
                        <wp:positionH relativeFrom="page">
                          <wp14:pctPosHOffset>9300</wp14:pctPosHOffset>
                        </wp:positionH>
                      </mc:Choice>
                      <mc:Fallback>
                        <wp:positionH relativeFrom="page">
                          <wp:posOffset>722630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5500</wp14:pctPosVOffset>
                        </wp:positionV>
                      </mc:Choice>
                      <mc:Fallback>
                        <wp:positionV relativeFrom="page">
                          <wp:posOffset>553085</wp:posOffset>
                        </wp:positionV>
                      </mc:Fallback>
                    </mc:AlternateContent>
                    <wp:extent cx="6248400" cy="1698627"/>
                    <wp:effectExtent l="0" t="0" r="0" b="12700"/>
                    <wp:wrapTopAndBottom/>
                    <wp:docPr id="3" name="Text Box 3" descr="Company contact informati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248400" cy="16986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1CFA86" w14:textId="77777777" w:rsidR="00A449BD" w:rsidRDefault="00A449BD" w:rsidP="00A449BD">
                                <w:pPr>
                                  <w:spacing w:line="276" w:lineRule="auto"/>
                                  <w:rPr>
                                    <w:rFonts w:eastAsia="Cambria" w:hAnsi="Cambria" w:cs="Cambria"/>
                                    <w:color w:val="000000" w:themeColor="dark1"/>
                                    <w:kern w:val="0"/>
                                  </w:rPr>
                                </w:pPr>
                                <w:r>
                                  <w:rPr>
                                    <w:rFonts w:eastAsia="Cambria" w:hAnsi="Cambria" w:cs="Cambria"/>
                                    <w:color w:val="000000" w:themeColor="dark1"/>
                                  </w:rPr>
                                  <w:t>Tool Mania</w:t>
                                </w:r>
                              </w:p>
                              <w:p w14:paraId="37C394FC" w14:textId="77777777" w:rsidR="00A449BD" w:rsidRDefault="00A449BD" w:rsidP="00A449BD">
                                <w:pPr>
                                  <w:spacing w:line="276" w:lineRule="auto"/>
                                  <w:rPr>
                                    <w:rFonts w:eastAsia="Cambria" w:hAnsi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eastAsia="Cambria" w:hAnsi="Cambria" w:cs="Cambria"/>
                                    <w:color w:val="000000" w:themeColor="dark1"/>
                                  </w:rPr>
                                  <w:t>290-291 Palmerston Road, Gisborne 4010</w:t>
                                </w:r>
                              </w:p>
                              <w:p w14:paraId="65376B20" w14:textId="77777777" w:rsidR="00A449BD" w:rsidRDefault="00A449BD" w:rsidP="00A449BD">
                                <w:pPr>
                                  <w:spacing w:line="276" w:lineRule="auto"/>
                                  <w:rPr>
                                    <w:rFonts w:eastAsia="Cambria" w:hAnsi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eastAsia="Cambria" w:hAnsi="Cambria" w:cs="Cambria"/>
                                    <w:color w:val="000000" w:themeColor="dark1"/>
                                  </w:rPr>
                                  <w:t>0800 123 456</w:t>
                                </w:r>
                              </w:p>
                              <w:p w14:paraId="1A1593D4" w14:textId="77777777" w:rsidR="00A449BD" w:rsidRDefault="00A449BD" w:rsidP="00A449BD">
                                <w:pPr>
                                  <w:spacing w:line="276" w:lineRule="auto"/>
                                  <w:rPr>
                                    <w:rFonts w:eastAsia="Cambria" w:hAnsi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eastAsia="Cambria" w:hAnsi="Cambria" w:cs="Cambria"/>
                                    <w:color w:val="000000" w:themeColor="dark1"/>
                                  </w:rPr>
                                  <w:t>ToolMania.co.nz</w:t>
                                </w:r>
                              </w:p>
                              <w:p w14:paraId="48D4E064" w14:textId="60EE4688" w:rsidR="00CA6D2A" w:rsidRDefault="00A449BD" w:rsidP="00A449BD">
                                <w:pPr>
                                  <w:spacing w:line="276" w:lineRule="auto"/>
                                  <w:rPr>
                                    <w:rFonts w:eastAsia="Cambria" w:hAnsi="Cambria" w:cs="Cambria"/>
                                    <w:color w:val="000000" w:themeColor="dark1"/>
                                  </w:rPr>
                                </w:pPr>
                                <w:r>
                                  <w:rPr>
                                    <w:rFonts w:eastAsia="Cambria" w:hAnsi="Cambria" w:cs="Cambria"/>
                                    <w:color w:val="000000" w:themeColor="dark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spcFirstLastPara="0" wrap="square" lIns="0" tIns="0" rIns="0" bIns="0" anchor="t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80400</wp14:pctWidth>
                    </wp14:sizeRelH>
                    <wp14:sizeRelV relativeFrom="page">
                      <wp14:pctHeight>15000</wp14:pctHeight>
                    </wp14:sizeRelV>
                  </wp:anchor>
                </w:drawing>
              </mc:Choice>
              <mc:Fallback>
                <w:pict>
                  <v:rect w14:anchorId="48C58E0E" id="Text Box 3" o:spid="_x0000_s1029" alt="Company contact information" style="position:absolute;margin-left:0;margin-top:0;width:492pt;height:133.75pt;z-index:251658240;visibility:visible;mso-wrap-style:square;mso-width-percent:804;mso-height-percent:150;mso-left-percent:93;mso-top-percent:55;mso-wrap-distance-left:9pt;mso-wrap-distance-top:0;mso-wrap-distance-right:9pt;mso-wrap-distance-bottom:0;mso-position-horizontal-relative:page;mso-position-vertical-relative:page;mso-width-percent:804;mso-height-percent:150;mso-left-percent:93;mso-top-percent:55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" o:allowincell="f" o:allowoverlap="f" filled="f" stroked="f" strokeweight=".5pt">
                    <v:textbox style="mso-fit-shape-to-text:t" inset="0,0,0,0">
                      <w:txbxContent>
                        <w:p w14:paraId="091CFA86" w14:textId="77777777" w:rsidR="00A449BD" w:rsidRDefault="00A449BD" w:rsidP="00A449BD">
                          <w:pPr>
                            <w:spacing w:line="276" w:lineRule="auto"/>
                            <w:rPr>
                              <w:rFonts w:eastAsia="Cambria" w:hAnsi="Cambria" w:cs="Cambria"/>
                              <w:color w:val="000000" w:themeColor="dark1"/>
                              <w:kern w:val="0"/>
                            </w:rPr>
                          </w:pPr>
                          <w:r>
                            <w:rPr>
                              <w:rFonts w:eastAsia="Cambria" w:hAnsi="Cambria" w:cs="Cambria"/>
                              <w:color w:val="000000" w:themeColor="dark1"/>
                            </w:rPr>
                            <w:t>Tool Mania</w:t>
                          </w:r>
                        </w:p>
                        <w:p w14:paraId="37C394FC" w14:textId="77777777" w:rsidR="00A449BD" w:rsidRDefault="00A449BD" w:rsidP="00A449BD">
                          <w:pPr>
                            <w:spacing w:line="276" w:lineRule="auto"/>
                            <w:rPr>
                              <w:rFonts w:eastAsia="Cambria" w:hAnsi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eastAsia="Cambria" w:hAnsi="Cambria" w:cs="Cambria"/>
                              <w:color w:val="000000" w:themeColor="dark1"/>
                            </w:rPr>
                            <w:t>290-291 Palmerston Road, Gisborne 4010</w:t>
                          </w:r>
                        </w:p>
                        <w:p w14:paraId="65376B20" w14:textId="77777777" w:rsidR="00A449BD" w:rsidRDefault="00A449BD" w:rsidP="00A449BD">
                          <w:pPr>
                            <w:spacing w:line="276" w:lineRule="auto"/>
                            <w:rPr>
                              <w:rFonts w:eastAsia="Cambria" w:hAnsi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eastAsia="Cambria" w:hAnsi="Cambria" w:cs="Cambria"/>
                              <w:color w:val="000000" w:themeColor="dark1"/>
                            </w:rPr>
                            <w:t>0800 123 456</w:t>
                          </w:r>
                        </w:p>
                        <w:p w14:paraId="1A1593D4" w14:textId="77777777" w:rsidR="00A449BD" w:rsidRDefault="00A449BD" w:rsidP="00A449BD">
                          <w:pPr>
                            <w:spacing w:line="276" w:lineRule="auto"/>
                            <w:rPr>
                              <w:rFonts w:eastAsia="Cambria" w:hAnsi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eastAsia="Cambria" w:hAnsi="Cambria" w:cs="Cambria"/>
                              <w:color w:val="000000" w:themeColor="dark1"/>
                            </w:rPr>
                            <w:t>ToolMania.co.nz</w:t>
                          </w:r>
                        </w:p>
                        <w:p w14:paraId="48D4E064" w14:textId="60EE4688" w:rsidR="00CA6D2A" w:rsidRDefault="00A449BD" w:rsidP="00A449BD">
                          <w:pPr>
                            <w:spacing w:line="276" w:lineRule="auto"/>
                            <w:rPr>
                              <w:rFonts w:eastAsia="Cambria" w:hAnsi="Cambria" w:cs="Cambria"/>
                              <w:color w:val="000000" w:themeColor="dark1"/>
                            </w:rPr>
                          </w:pPr>
                          <w:r>
                            <w:rPr>
                              <w:rFonts w:eastAsia="Cambria" w:hAnsi="Cambria" w:cs="Cambria"/>
                              <w:color w:val="000000" w:themeColor="dark1"/>
                            </w:rPr>
                            <w:t> </w:t>
                          </w:r>
                        </w:p>
                      </w:txbxContent>
                    </v:textbox>
                    <w10:wrap type="topAndBottom" anchorx="page" anchory="page"/>
                  </v:rect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sdt>
      <w:sdtPr>
        <w:rPr>
          <w:sz w:val="20"/>
        </w:rPr>
        <w:id w:val="-11730170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887902" w14:textId="5F04FA83" w:rsidR="009642F3" w:rsidRDefault="009642F3">
          <w:pPr>
            <w:pStyle w:val="TOCHeading"/>
          </w:pPr>
          <w:r>
            <w:t>Contents</w:t>
          </w:r>
        </w:p>
        <w:p w14:paraId="0FC98C43" w14:textId="37B25279" w:rsidR="0070790C" w:rsidRDefault="009642F3">
          <w:pPr>
            <w:pStyle w:val="TOC1"/>
            <w:rPr>
              <w:rFonts w:eastAsiaTheme="minorEastAsia"/>
              <w:color w:val="auto"/>
              <w:kern w:val="0"/>
              <w:szCs w:val="22"/>
              <w:lang w:val="en-NZ"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95135" w:history="1">
            <w:r w:rsidR="0070790C" w:rsidRPr="00B55ED5">
              <w:rPr>
                <w:rStyle w:val="Hyperlink"/>
              </w:rPr>
              <w:t>Summary</w:t>
            </w:r>
            <w:r w:rsidR="0070790C">
              <w:rPr>
                <w:webHidden/>
              </w:rPr>
              <w:tab/>
            </w:r>
            <w:r w:rsidR="0070790C">
              <w:rPr>
                <w:webHidden/>
              </w:rPr>
              <w:fldChar w:fldCharType="begin"/>
            </w:r>
            <w:r w:rsidR="0070790C">
              <w:rPr>
                <w:webHidden/>
              </w:rPr>
              <w:instrText xml:space="preserve"> PAGEREF _Toc231395135 \h </w:instrText>
            </w:r>
            <w:r w:rsidR="0070790C">
              <w:rPr>
                <w:webHidden/>
              </w:rPr>
            </w:r>
            <w:r w:rsidR="0070790C">
              <w:rPr>
                <w:webHidden/>
              </w:rPr>
              <w:fldChar w:fldCharType="separate"/>
            </w:r>
            <w:r w:rsidR="0070790C">
              <w:rPr>
                <w:webHidden/>
              </w:rPr>
              <w:t>1</w:t>
            </w:r>
            <w:r w:rsidR="0070790C">
              <w:rPr>
                <w:webHidden/>
              </w:rPr>
              <w:fldChar w:fldCharType="end"/>
            </w:r>
          </w:hyperlink>
        </w:p>
        <w:p w14:paraId="076A2160" w14:textId="4216A428" w:rsidR="00CA6D2A" w:rsidRDefault="009642F3">
          <w:pPr>
            <w:sectPr w:rsidR="00CA6D2A">
              <w:headerReference w:type="default" r:id="rId11"/>
              <w:pgSz w:w="12240" w:h="15840" w:code="1"/>
              <w:pgMar w:top="2520" w:right="1555" w:bottom="1800" w:left="1555" w:header="864" w:footer="720" w:gutter="0"/>
              <w:pgNumType w:start="0"/>
              <w:cols w:space="720"/>
              <w:titlePg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20719E6" w14:textId="153BB1EC" w:rsidR="00CA6D2A" w:rsidRPr="009642F3" w:rsidRDefault="001049C5" w:rsidP="009642F3">
      <w:pPr>
        <w:pStyle w:val="Heading1"/>
        <w:rPr>
          <w:sz w:val="48"/>
          <w:szCs w:val="48"/>
        </w:rPr>
      </w:pPr>
      <w:bookmarkStart w:id="0" w:name="_Toc231395135"/>
      <w:r w:rsidRPr="009642F3">
        <w:rPr>
          <w:sz w:val="48"/>
          <w:szCs w:val="48"/>
        </w:rPr>
        <w:lastRenderedPageBreak/>
        <w:t>Summary</w:t>
      </w:r>
      <w:bookmarkEnd w:id="0"/>
    </w:p>
    <w:p w14:paraId="7E8CCCDF" w14:textId="5879AABB" w:rsidR="001049C5" w:rsidRDefault="001049C5">
      <w:pPr>
        <w:pStyle w:val="Signature"/>
        <w:rPr>
          <w:sz w:val="24"/>
          <w:szCs w:val="24"/>
        </w:rPr>
      </w:pPr>
      <w:r w:rsidRPr="3927156B">
        <w:rPr>
          <w:sz w:val="24"/>
          <w:szCs w:val="24"/>
        </w:rPr>
        <w:t xml:space="preserve">Our group </w:t>
      </w:r>
      <w:r w:rsidR="0070790C">
        <w:rPr>
          <w:sz w:val="24"/>
          <w:szCs w:val="24"/>
        </w:rPr>
        <w:t>is named tool</w:t>
      </w:r>
      <w:r w:rsidR="00381F4D">
        <w:rPr>
          <w:sz w:val="24"/>
          <w:szCs w:val="24"/>
        </w:rPr>
        <w:t>-</w:t>
      </w:r>
      <w:r w:rsidR="0070790C">
        <w:rPr>
          <w:sz w:val="24"/>
          <w:szCs w:val="24"/>
        </w:rPr>
        <w:t>mania</w:t>
      </w:r>
      <w:r w:rsidR="00381F4D">
        <w:rPr>
          <w:sz w:val="24"/>
          <w:szCs w:val="24"/>
        </w:rPr>
        <w:t>, and we created an E-Commerce website to facilitate the acquisition of various resources and tools for wholesale and individual purchases</w:t>
      </w:r>
      <w:r w:rsidR="00971340">
        <w:rPr>
          <w:sz w:val="24"/>
          <w:szCs w:val="24"/>
        </w:rPr>
        <w:t>.</w:t>
      </w:r>
    </w:p>
    <w:p w14:paraId="4E97A0A6" w14:textId="211B607E" w:rsidR="00971340" w:rsidRDefault="00971340">
      <w:pPr>
        <w:pStyle w:val="Signature"/>
        <w:rPr>
          <w:sz w:val="24"/>
          <w:szCs w:val="24"/>
        </w:rPr>
      </w:pPr>
      <w:r>
        <w:rPr>
          <w:sz w:val="24"/>
          <w:szCs w:val="24"/>
        </w:rPr>
        <w:t>Our group’s Git repository is linked below:</w:t>
      </w:r>
      <w:r>
        <w:rPr>
          <w:sz w:val="24"/>
          <w:szCs w:val="24"/>
        </w:rPr>
        <w:br/>
      </w:r>
    </w:p>
    <w:p w14:paraId="73A59ECF" w14:textId="77777777" w:rsidR="001049C5" w:rsidRDefault="001049C5">
      <w:pPr>
        <w:pStyle w:val="Signature"/>
        <w:rPr>
          <w:sz w:val="24"/>
          <w:szCs w:val="24"/>
        </w:rPr>
      </w:pPr>
    </w:p>
    <w:p w14:paraId="15CEDB1F" w14:textId="2E6C99FD" w:rsidR="00E60858" w:rsidRPr="0070790C" w:rsidRDefault="4C0CA361" w:rsidP="0070790C">
      <w:pPr>
        <w:pStyle w:val="Signature"/>
        <w:rPr>
          <w:sz w:val="24"/>
          <w:szCs w:val="24"/>
        </w:rPr>
      </w:pPr>
      <w:r w:rsidRPr="05842517">
        <w:rPr>
          <w:sz w:val="24"/>
          <w:szCs w:val="24"/>
        </w:rPr>
        <w:t xml:space="preserve">Git Repository Link: </w:t>
      </w:r>
      <w:hyperlink r:id="rId12">
        <w:r w:rsidRPr="05842517">
          <w:rPr>
            <w:rStyle w:val="Hyperlink"/>
            <w:sz w:val="24"/>
            <w:szCs w:val="24"/>
          </w:rPr>
          <w:t>https://github.com/toolmania53-eng/Tool-mania.git</w:t>
        </w:r>
      </w:hyperlink>
    </w:p>
    <w:p w14:paraId="3F966FB8" w14:textId="77777777" w:rsidR="00E60858" w:rsidRDefault="00E60858" w:rsidP="00C83BFD"/>
    <w:p w14:paraId="48B779AF" w14:textId="77777777" w:rsidR="00E60858" w:rsidRDefault="00E60858" w:rsidP="00C83BFD"/>
    <w:p w14:paraId="17FC8243" w14:textId="77777777" w:rsidR="00E60858" w:rsidRDefault="00E60858" w:rsidP="00C83BFD"/>
    <w:p w14:paraId="11EF7C25" w14:textId="77777777" w:rsidR="00E60858" w:rsidRDefault="00E60858" w:rsidP="00C83BFD"/>
    <w:p w14:paraId="6B8E59A7" w14:textId="23305395" w:rsidR="2750D297" w:rsidRDefault="2750D297"/>
    <w:p w14:paraId="6102AC9A" w14:textId="7E034D92" w:rsidR="2750D297" w:rsidRDefault="2750D297"/>
    <w:p w14:paraId="1C2FD16C" w14:textId="20966C5A" w:rsidR="2750D297" w:rsidRDefault="2750D297"/>
    <w:p w14:paraId="1D5944E3" w14:textId="62E7F3E7" w:rsidR="2750D297" w:rsidRDefault="2750D297"/>
    <w:p w14:paraId="3430793C" w14:textId="51F94564" w:rsidR="00E60858" w:rsidRPr="00C83BFD" w:rsidRDefault="00E60858" w:rsidP="00C83BFD"/>
    <w:p w14:paraId="0E970632" w14:textId="39BE3B64" w:rsidR="00CA6D2A" w:rsidRDefault="00CA6D2A" w:rsidP="00E129D1">
      <w:pPr>
        <w:pStyle w:val="Heading1"/>
      </w:pPr>
    </w:p>
    <w:p w14:paraId="7EE26901" w14:textId="33380F2D" w:rsidR="00E60858" w:rsidRPr="00E60858" w:rsidRDefault="00E60858" w:rsidP="00E60858"/>
    <w:p w14:paraId="44B6955B" w14:textId="50E48E3E" w:rsidR="001547C2" w:rsidRDefault="001547C2" w:rsidP="001547C2"/>
    <w:p w14:paraId="6660EC20" w14:textId="573F7D7E" w:rsidR="001547C2" w:rsidRDefault="001547C2" w:rsidP="001547C2"/>
    <w:p w14:paraId="349F26A3" w14:textId="70C51FBD" w:rsidR="001547C2" w:rsidRDefault="001547C2" w:rsidP="001547C2">
      <w:r>
        <w:t xml:space="preserve"> </w:t>
      </w:r>
    </w:p>
    <w:p w14:paraId="1EB4A845" w14:textId="3DE805AC" w:rsidR="001547C2" w:rsidRPr="001547C2" w:rsidRDefault="6BD943D5" w:rsidP="001547C2">
      <w:r>
        <w:rPr>
          <w:noProof/>
        </w:rPr>
        <w:drawing>
          <wp:anchor distT="0" distB="0" distL="114300" distR="114300" simplePos="0" relativeHeight="251658246" behindDoc="0" locked="0" layoutInCell="1" allowOverlap="1" wp14:anchorId="17DA5614" wp14:editId="092E7B5E">
            <wp:simplePos x="0" y="0"/>
            <wp:positionH relativeFrom="column">
              <wp:posOffset>-495300</wp:posOffset>
            </wp:positionH>
            <wp:positionV relativeFrom="paragraph">
              <wp:posOffset>7277100</wp:posOffset>
            </wp:positionV>
            <wp:extent cx="5810250" cy="1828800"/>
            <wp:effectExtent l="0" t="0" r="0" b="0"/>
            <wp:wrapNone/>
            <wp:docPr id="887522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2451" name="Picture 8875224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547C2" w:rsidRPr="001547C2">
      <w:headerReference w:type="default" r:id="rId14"/>
      <w:footerReference w:type="default" r:id="rId15"/>
      <w:pgSz w:w="12240" w:h="15840" w:code="1"/>
      <w:pgMar w:top="2520" w:right="1555" w:bottom="1800" w:left="1555" w:header="864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3B5AB" w14:textId="77777777" w:rsidR="00421091" w:rsidRDefault="00421091">
      <w:pPr>
        <w:spacing w:after="0" w:line="240" w:lineRule="auto"/>
      </w:pPr>
      <w:r>
        <w:separator/>
      </w:r>
    </w:p>
  </w:endnote>
  <w:endnote w:type="continuationSeparator" w:id="0">
    <w:p w14:paraId="2E6FB8F4" w14:textId="77777777" w:rsidR="00421091" w:rsidRDefault="00421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GMinchoB">
    <w:altName w:val="HG明朝B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A3E2F" w14:textId="77777777" w:rsidR="00CA6D2A" w:rsidRDefault="00C10CBC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062DE" w14:textId="77777777" w:rsidR="00421091" w:rsidRDefault="00421091">
      <w:pPr>
        <w:spacing w:after="0" w:line="240" w:lineRule="auto"/>
      </w:pPr>
      <w:r>
        <w:separator/>
      </w:r>
    </w:p>
  </w:footnote>
  <w:footnote w:type="continuationSeparator" w:id="0">
    <w:p w14:paraId="60486A41" w14:textId="77777777" w:rsidR="00421091" w:rsidRDefault="00421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94BFF" w14:textId="77777777" w:rsidR="00CA6D2A" w:rsidRDefault="00C10CBC">
    <w:pPr>
      <w:pStyle w:val="HeaderShaded"/>
      <w:tabs>
        <w:tab w:val="left" w:pos="5032"/>
      </w:tabs>
    </w:pPr>
    <w:r>
      <w:t>Table of Contents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53280" w14:textId="36D7519E" w:rsidR="00CA6D2A" w:rsidRDefault="00CA6D2A" w:rsidP="60DBD1AA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6E861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8230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86DD2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3AF57E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Cambria" w:hAnsi="Cambria" w:hint="default"/>
        <w:color w:val="7E97AD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AnnualReport"/>
  </w:abstractNum>
  <w:abstractNum w:abstractNumId="11" w15:restartNumberingAfterBreak="0">
    <w:nsid w:val="1B6F205A"/>
    <w:multiLevelType w:val="multilevel"/>
    <w:tmpl w:val="9CA4ABB8"/>
    <w:styleLink w:val="AnnualRepor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F6A45"/>
    <w:multiLevelType w:val="multilevel"/>
    <w:tmpl w:val="80C0D6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2"/>
  </w:num>
  <w:num w:numId="16">
    <w:abstractNumId w:val="15"/>
  </w:num>
  <w:num w:numId="17">
    <w:abstractNumId w:val="11"/>
  </w:num>
  <w:num w:numId="18">
    <w:abstractNumId w:val="10"/>
  </w:num>
  <w:num w:numId="19">
    <w:abstractNumId w:val="14"/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C5"/>
    <w:rsid w:val="00081FCB"/>
    <w:rsid w:val="000A12DA"/>
    <w:rsid w:val="000A6EEE"/>
    <w:rsid w:val="000C1AD3"/>
    <w:rsid w:val="001049C5"/>
    <w:rsid w:val="00120230"/>
    <w:rsid w:val="001208FE"/>
    <w:rsid w:val="001503AB"/>
    <w:rsid w:val="001505F2"/>
    <w:rsid w:val="001547C2"/>
    <w:rsid w:val="00165B2C"/>
    <w:rsid w:val="00181594"/>
    <w:rsid w:val="00192259"/>
    <w:rsid w:val="001C6980"/>
    <w:rsid w:val="00213183"/>
    <w:rsid w:val="00226CDF"/>
    <w:rsid w:val="00250D0B"/>
    <w:rsid w:val="002E36A1"/>
    <w:rsid w:val="002F72DE"/>
    <w:rsid w:val="0030647E"/>
    <w:rsid w:val="00342FF7"/>
    <w:rsid w:val="00350D37"/>
    <w:rsid w:val="00351743"/>
    <w:rsid w:val="00381F4D"/>
    <w:rsid w:val="00391071"/>
    <w:rsid w:val="00397659"/>
    <w:rsid w:val="003D3DDF"/>
    <w:rsid w:val="003E5ECC"/>
    <w:rsid w:val="003F45DC"/>
    <w:rsid w:val="00407F9B"/>
    <w:rsid w:val="00410D16"/>
    <w:rsid w:val="00421091"/>
    <w:rsid w:val="0043773F"/>
    <w:rsid w:val="004556D2"/>
    <w:rsid w:val="00471E9A"/>
    <w:rsid w:val="00486856"/>
    <w:rsid w:val="004B592A"/>
    <w:rsid w:val="004E1168"/>
    <w:rsid w:val="004F40AD"/>
    <w:rsid w:val="00507CAA"/>
    <w:rsid w:val="00544294"/>
    <w:rsid w:val="00564FA7"/>
    <w:rsid w:val="00581C34"/>
    <w:rsid w:val="005838A8"/>
    <w:rsid w:val="005B50E6"/>
    <w:rsid w:val="005C14C2"/>
    <w:rsid w:val="005D450C"/>
    <w:rsid w:val="00613589"/>
    <w:rsid w:val="0062140F"/>
    <w:rsid w:val="00643998"/>
    <w:rsid w:val="006A1A42"/>
    <w:rsid w:val="006A1CFD"/>
    <w:rsid w:val="006E098D"/>
    <w:rsid w:val="0070790C"/>
    <w:rsid w:val="00727013"/>
    <w:rsid w:val="007379C8"/>
    <w:rsid w:val="00750736"/>
    <w:rsid w:val="00751DFA"/>
    <w:rsid w:val="00781A78"/>
    <w:rsid w:val="0078636B"/>
    <w:rsid w:val="007E77AB"/>
    <w:rsid w:val="007F6161"/>
    <w:rsid w:val="00801B07"/>
    <w:rsid w:val="0080285C"/>
    <w:rsid w:val="00852D8B"/>
    <w:rsid w:val="00865218"/>
    <w:rsid w:val="008A1287"/>
    <w:rsid w:val="008D62A4"/>
    <w:rsid w:val="008E1549"/>
    <w:rsid w:val="008F3707"/>
    <w:rsid w:val="008F3EE3"/>
    <w:rsid w:val="008F5CC3"/>
    <w:rsid w:val="0091579F"/>
    <w:rsid w:val="00960399"/>
    <w:rsid w:val="009642F3"/>
    <w:rsid w:val="009675E1"/>
    <w:rsid w:val="00971340"/>
    <w:rsid w:val="00974FE8"/>
    <w:rsid w:val="009C3280"/>
    <w:rsid w:val="009C348F"/>
    <w:rsid w:val="009F5E2D"/>
    <w:rsid w:val="009F5F6F"/>
    <w:rsid w:val="00A07775"/>
    <w:rsid w:val="00A30DF6"/>
    <w:rsid w:val="00A449BD"/>
    <w:rsid w:val="00A8085D"/>
    <w:rsid w:val="00AA31BC"/>
    <w:rsid w:val="00AA7FEF"/>
    <w:rsid w:val="00AB3886"/>
    <w:rsid w:val="00AC0AAA"/>
    <w:rsid w:val="00AC76A8"/>
    <w:rsid w:val="00AE5595"/>
    <w:rsid w:val="00B164CE"/>
    <w:rsid w:val="00B22154"/>
    <w:rsid w:val="00B410B1"/>
    <w:rsid w:val="00B54B11"/>
    <w:rsid w:val="00B62AE8"/>
    <w:rsid w:val="00B64383"/>
    <w:rsid w:val="00B6774E"/>
    <w:rsid w:val="00B72EFB"/>
    <w:rsid w:val="00B91A7B"/>
    <w:rsid w:val="00BC4645"/>
    <w:rsid w:val="00BF08A9"/>
    <w:rsid w:val="00C10CBC"/>
    <w:rsid w:val="00C2766E"/>
    <w:rsid w:val="00C777C0"/>
    <w:rsid w:val="00C83BFD"/>
    <w:rsid w:val="00CA6D2A"/>
    <w:rsid w:val="00CB248C"/>
    <w:rsid w:val="00CC33C8"/>
    <w:rsid w:val="00CD5CDC"/>
    <w:rsid w:val="00CE28A0"/>
    <w:rsid w:val="00D42670"/>
    <w:rsid w:val="00D56B75"/>
    <w:rsid w:val="00D75F2B"/>
    <w:rsid w:val="00D8286B"/>
    <w:rsid w:val="00D836F5"/>
    <w:rsid w:val="00DA503D"/>
    <w:rsid w:val="00DD7A11"/>
    <w:rsid w:val="00DF03FA"/>
    <w:rsid w:val="00E129D1"/>
    <w:rsid w:val="00E24226"/>
    <w:rsid w:val="00E40CE8"/>
    <w:rsid w:val="00E5115C"/>
    <w:rsid w:val="00E60858"/>
    <w:rsid w:val="00E85D78"/>
    <w:rsid w:val="00E95301"/>
    <w:rsid w:val="00EA18D4"/>
    <w:rsid w:val="00EB7D55"/>
    <w:rsid w:val="00ED20F2"/>
    <w:rsid w:val="00ED6EFE"/>
    <w:rsid w:val="00EF18D4"/>
    <w:rsid w:val="00F15516"/>
    <w:rsid w:val="00F24BB2"/>
    <w:rsid w:val="00F406B8"/>
    <w:rsid w:val="00F671D4"/>
    <w:rsid w:val="00F67EE8"/>
    <w:rsid w:val="00F76A49"/>
    <w:rsid w:val="00FA5C94"/>
    <w:rsid w:val="00FB0863"/>
    <w:rsid w:val="00FD5C69"/>
    <w:rsid w:val="00FD735B"/>
    <w:rsid w:val="00FF2426"/>
    <w:rsid w:val="026F16F2"/>
    <w:rsid w:val="04224990"/>
    <w:rsid w:val="04DC9333"/>
    <w:rsid w:val="055E3D97"/>
    <w:rsid w:val="05710290"/>
    <w:rsid w:val="05842517"/>
    <w:rsid w:val="060F55C3"/>
    <w:rsid w:val="06E545B4"/>
    <w:rsid w:val="070ED657"/>
    <w:rsid w:val="07AB8D75"/>
    <w:rsid w:val="07B15567"/>
    <w:rsid w:val="0F13F299"/>
    <w:rsid w:val="10C1FFCD"/>
    <w:rsid w:val="112DBD0B"/>
    <w:rsid w:val="1153FA19"/>
    <w:rsid w:val="11F71C69"/>
    <w:rsid w:val="12E28126"/>
    <w:rsid w:val="12F4FA2F"/>
    <w:rsid w:val="132C3116"/>
    <w:rsid w:val="13CB92CE"/>
    <w:rsid w:val="143E1056"/>
    <w:rsid w:val="17A090C3"/>
    <w:rsid w:val="182DCAC3"/>
    <w:rsid w:val="18F48D7B"/>
    <w:rsid w:val="1A3FB56D"/>
    <w:rsid w:val="1DF51723"/>
    <w:rsid w:val="2106EFD0"/>
    <w:rsid w:val="23B6CD0A"/>
    <w:rsid w:val="23F4E8FB"/>
    <w:rsid w:val="244E2466"/>
    <w:rsid w:val="254DA3C4"/>
    <w:rsid w:val="255F78BD"/>
    <w:rsid w:val="25643F46"/>
    <w:rsid w:val="2750D297"/>
    <w:rsid w:val="27B9DB73"/>
    <w:rsid w:val="2B5F4CE1"/>
    <w:rsid w:val="3151A992"/>
    <w:rsid w:val="3166E3EA"/>
    <w:rsid w:val="32057F2D"/>
    <w:rsid w:val="36E39E2E"/>
    <w:rsid w:val="38AC4A7E"/>
    <w:rsid w:val="3927156B"/>
    <w:rsid w:val="3BB9DAB2"/>
    <w:rsid w:val="3C190391"/>
    <w:rsid w:val="3D570A3D"/>
    <w:rsid w:val="3DD63097"/>
    <w:rsid w:val="40E11C89"/>
    <w:rsid w:val="42B826B8"/>
    <w:rsid w:val="43F147DB"/>
    <w:rsid w:val="45498DBD"/>
    <w:rsid w:val="46298D56"/>
    <w:rsid w:val="479329B4"/>
    <w:rsid w:val="481F5892"/>
    <w:rsid w:val="484961DE"/>
    <w:rsid w:val="48E2D31E"/>
    <w:rsid w:val="4C0CA361"/>
    <w:rsid w:val="4C3547BB"/>
    <w:rsid w:val="4D0C5F5A"/>
    <w:rsid w:val="4D943BFC"/>
    <w:rsid w:val="4DB2C688"/>
    <w:rsid w:val="50356660"/>
    <w:rsid w:val="5106565F"/>
    <w:rsid w:val="526F7A89"/>
    <w:rsid w:val="53C11D83"/>
    <w:rsid w:val="5A4A5B77"/>
    <w:rsid w:val="5BEE0396"/>
    <w:rsid w:val="5C40D05D"/>
    <w:rsid w:val="5E5AB385"/>
    <w:rsid w:val="60A20E07"/>
    <w:rsid w:val="60D60B21"/>
    <w:rsid w:val="60DBD1AA"/>
    <w:rsid w:val="60DF4FD9"/>
    <w:rsid w:val="6102D762"/>
    <w:rsid w:val="62E4AE5A"/>
    <w:rsid w:val="63CCBDE5"/>
    <w:rsid w:val="6409C18F"/>
    <w:rsid w:val="64FCE483"/>
    <w:rsid w:val="65450D04"/>
    <w:rsid w:val="668EA932"/>
    <w:rsid w:val="69E6BC41"/>
    <w:rsid w:val="6B81FD6A"/>
    <w:rsid w:val="6BD943D5"/>
    <w:rsid w:val="7047F25E"/>
    <w:rsid w:val="71312951"/>
    <w:rsid w:val="72BD438A"/>
    <w:rsid w:val="73DF06D2"/>
    <w:rsid w:val="74581707"/>
    <w:rsid w:val="753FB130"/>
    <w:rsid w:val="776D336A"/>
    <w:rsid w:val="788DC338"/>
    <w:rsid w:val="7890FC4E"/>
    <w:rsid w:val="791DD70F"/>
    <w:rsid w:val="7BB56AF4"/>
    <w:rsid w:val="7DCAAECE"/>
    <w:rsid w:val="7E1B1350"/>
    <w:rsid w:val="7F154D78"/>
    <w:rsid w:val="7FD7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0CFC4D"/>
  <w15:docId w15:val="{15163943-79FB-445A-99D0-285AD10C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semiHidden="1" w:uiPriority="19" w:qFormat="1"/>
    <w:lsdException w:name="Closing" w:semiHidden="1" w:unhideWhenUsed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spacing w:before="0" w:after="360" w:line="240" w:lineRule="auto"/>
      <w:ind w:left="-360" w:right="-360"/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customStyle="1" w:styleId="Heading1Char">
    <w:name w:val="Heading 1 Char"/>
    <w:basedOn w:val="DefaultParagraphFont"/>
    <w:link w:val="Heading1"/>
    <w:uiPriority w:val="1"/>
    <w:rPr>
      <w:kern w:val="20"/>
      <w:sz w:val="36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9"/>
    <w:unhideWhenUsed/>
    <w:qFormat/>
    <w:pPr>
      <w:spacing w:before="240" w:after="240"/>
      <w:ind w:left="720" w:right="720"/>
    </w:pPr>
    <w:rPr>
      <w:i/>
      <w:iCs/>
      <w:color w:val="7E97AD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9"/>
    <w:rPr>
      <w:i/>
      <w:iCs/>
      <w:color w:val="7E97AD" w:themeColor="accent1"/>
      <w:kern w:val="20"/>
      <w:sz w:val="28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E97AD" w:themeColor="accent1" w:frame="1"/>
        <w:left w:val="single" w:sz="2" w:space="10" w:color="7E97AD" w:themeColor="accent1" w:frame="1"/>
        <w:bottom w:val="single" w:sz="2" w:space="10" w:color="7E97AD" w:themeColor="accent1" w:frame="1"/>
        <w:right w:val="single" w:sz="2" w:space="10" w:color="7E97AD" w:themeColor="accent1" w:frame="1"/>
      </w:pBdr>
      <w:ind w:left="1152" w:right="1152"/>
    </w:pPr>
    <w:rPr>
      <w:i/>
      <w:iCs/>
      <w:color w:val="7E97A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</w:rPr>
  </w:style>
  <w:style w:type="character" w:styleId="BookTitle">
    <w:name w:val="Book Title"/>
    <w:basedOn w:val="DefaultParagraphFont"/>
    <w:uiPriority w:val="33"/>
    <w:semiHidden/>
    <w:unhideWhenUsed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7E97AD" w:themeColor="accent1"/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7E97AD" w:themeColor="accent1"/>
        <w:bottom w:val="single" w:sz="4" w:space="0" w:color="7E97AD" w:themeColor="accent1"/>
        <w:right w:val="single" w:sz="4" w:space="0" w:color="7E97A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5A6D" w:themeColor="accent1" w:themeShade="99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CC8E60" w:themeColor="accent2"/>
        <w:bottom w:val="single" w:sz="4" w:space="0" w:color="CC8E60" w:themeColor="accent2"/>
        <w:right w:val="single" w:sz="4" w:space="0" w:color="CC8E6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522B" w:themeColor="accent2" w:themeShade="99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4936D" w:themeColor="accent4"/>
        <w:left w:val="single" w:sz="4" w:space="0" w:color="7A6A60" w:themeColor="accent3"/>
        <w:bottom w:val="single" w:sz="4" w:space="0" w:color="7A6A60" w:themeColor="accent3"/>
        <w:right w:val="single" w:sz="4" w:space="0" w:color="7A6A6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F39" w:themeColor="accent3" w:themeShade="99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A60" w:themeColor="accent3"/>
        <w:left w:val="single" w:sz="4" w:space="0" w:color="B4936D" w:themeColor="accent4"/>
        <w:bottom w:val="single" w:sz="4" w:space="0" w:color="B4936D" w:themeColor="accent4"/>
        <w:right w:val="single" w:sz="4" w:space="0" w:color="B493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583B" w:themeColor="accent4" w:themeShade="99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36F" w:themeColor="accent6"/>
        <w:left w:val="single" w:sz="4" w:space="0" w:color="67787B" w:themeColor="accent5"/>
        <w:bottom w:val="single" w:sz="4" w:space="0" w:color="67787B" w:themeColor="accent5"/>
        <w:right w:val="single" w:sz="4" w:space="0" w:color="67787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4749" w:themeColor="accent5" w:themeShade="99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7787B" w:themeColor="accent5"/>
        <w:left w:val="single" w:sz="4" w:space="0" w:color="9D936F" w:themeColor="accent6"/>
        <w:bottom w:val="single" w:sz="4" w:space="0" w:color="9D936F" w:themeColor="accent6"/>
        <w:right w:val="single" w:sz="4" w:space="0" w:color="9D936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841" w:themeColor="accent6" w:themeShade="99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</w:r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/>
      <w:sz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mphasis">
    <w:name w:val="Emphasis"/>
    <w:basedOn w:val="DefaultParagraphFont"/>
    <w:uiPriority w:val="20"/>
    <w:semiHidden/>
    <w:unhideWhenUsed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96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18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18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18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18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 w:cs="Consolas"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 w:cs="Consolas"/>
      <w:sz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 w:cs="Consolas"/>
      <w:sz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646464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bCs/>
      <w:i/>
      <w:iCs/>
      <w:color w:val="7E97A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pPr>
      <w:pBdr>
        <w:bottom w:val="single" w:sz="4" w:space="4" w:color="7E97AD" w:themeColor="accent1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bCs/>
      <w:i/>
      <w:iCs/>
      <w:color w:val="7E97A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rPr>
      <w:b/>
      <w:bCs/>
      <w:smallCaps/>
      <w:color w:val="CC8E60" w:themeColor="accent2"/>
      <w:spacing w:val="5"/>
      <w:u w:val="single"/>
    </w:r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1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1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1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1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1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1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0"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"/>
    <w:unhideWhenUsed/>
    <w:qFormat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19"/>
      </w:numPr>
      <w:contextualSpacing/>
    </w:pPr>
  </w:style>
  <w:style w:type="paragraph" w:styleId="ListNumber3">
    <w:name w:val="List Number 3"/>
    <w:basedOn w:val="Normal"/>
    <w:uiPriority w:val="18"/>
    <w:unhideWhenUsed/>
    <w:qFormat/>
    <w:pPr>
      <w:numPr>
        <w:ilvl w:val="2"/>
        <w:numId w:val="19"/>
      </w:numPr>
      <w:contextualSpacing/>
    </w:pPr>
  </w:style>
  <w:style w:type="paragraph" w:styleId="ListNumber4">
    <w:name w:val="List Number 4"/>
    <w:basedOn w:val="Normal"/>
    <w:uiPriority w:val="18"/>
    <w:semiHidden/>
    <w:unhideWhenUsed/>
    <w:pPr>
      <w:numPr>
        <w:ilvl w:val="3"/>
        <w:numId w:val="19"/>
      </w:numPr>
      <w:contextualSpacing/>
    </w:pPr>
  </w:style>
  <w:style w:type="paragraph" w:styleId="ListNumber5">
    <w:name w:val="List Number 5"/>
    <w:basedOn w:val="Normal"/>
    <w:uiPriority w:val="18"/>
    <w:semiHidden/>
    <w:unhideWhenUsed/>
    <w:pPr>
      <w:numPr>
        <w:ilvl w:val="4"/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</w:r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  <w:insideV w:val="single" w:sz="8" w:space="0" w:color="9EB0C1" w:themeColor="accent1" w:themeTint="BF"/>
      </w:tblBorders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B0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  <w:insideV w:val="single" w:sz="8" w:space="0" w:color="D8AA87" w:themeColor="accent2" w:themeTint="BF"/>
      </w:tblBorders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AA8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  <w:insideV w:val="single" w:sz="8" w:space="0" w:color="9E8E84" w:themeColor="accent3" w:themeTint="BF"/>
      </w:tblBorders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E8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  <w:insideV w:val="single" w:sz="8" w:space="0" w:color="C6AD91" w:themeColor="accent4" w:themeTint="BF"/>
      </w:tblBorders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AD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  <w:insideV w:val="single" w:sz="8" w:space="0" w:color="8B9B9E" w:themeColor="accent5" w:themeTint="BF"/>
      </w:tblBorders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9B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  <w:insideV w:val="single" w:sz="8" w:space="0" w:color="B5AE93" w:themeColor="accent6" w:themeTint="BF"/>
      </w:tblBorders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E9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sz="6" w:space="0" w:color="7E97AD" w:themeColor="accent1"/>
          <w:insideV w:val="single" w:sz="6" w:space="0" w:color="7E97AD" w:themeColor="accent1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sz="6" w:space="0" w:color="CC8E60" w:themeColor="accent2"/>
          <w:insideV w:val="single" w:sz="6" w:space="0" w:color="CC8E60" w:themeColor="accent2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sz="6" w:space="0" w:color="7A6A60" w:themeColor="accent3"/>
          <w:insideV w:val="single" w:sz="6" w:space="0" w:color="7A6A60" w:themeColor="accent3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sz="6" w:space="0" w:color="B4936D" w:themeColor="accent4"/>
          <w:insideV w:val="single" w:sz="6" w:space="0" w:color="B4936D" w:themeColor="accent4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sz="6" w:space="0" w:color="67787B" w:themeColor="accent5"/>
          <w:insideV w:val="single" w:sz="6" w:space="0" w:color="67787B" w:themeColor="accent5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sz="6" w:space="0" w:color="9D936F" w:themeColor="accent6"/>
          <w:insideV w:val="single" w:sz="6" w:space="0" w:color="9D936F" w:themeColor="accent6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CBD6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C6AF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4AD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C9B6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BCBE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9B7" w:themeFill="accent6" w:themeFillTint="7F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97AD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8E60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A60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936D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7787B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36F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97A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97A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97A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97A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8E6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8E6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8E6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6A6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A6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A6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493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93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93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7787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7787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7787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36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36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36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sz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</w:style>
  <w:style w:type="character" w:customStyle="1" w:styleId="SignatureChar">
    <w:name w:val="Signature Char"/>
    <w:basedOn w:val="DefaultParagraphFont"/>
    <w:link w:val="Signature"/>
    <w:uiPriority w:val="9"/>
    <w:rPr>
      <w:kern w:val="20"/>
    </w:rPr>
  </w:style>
  <w:style w:type="character" w:styleId="Strong">
    <w:name w:val="Strong"/>
    <w:basedOn w:val="DefaultParagraphFont"/>
    <w:uiPriority w:val="1"/>
    <w:unhideWhenUsed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pPr>
      <w:numPr>
        <w:ilvl w:val="1"/>
      </w:numPr>
      <w:ind w:left="144" w:right="720"/>
    </w:pPr>
    <w:rPr>
      <w:rFonts w:asciiTheme="majorHAnsi" w:eastAsiaTheme="majorEastAsia" w:hAnsiTheme="majorHAnsi" w:cstheme="majorBidi"/>
      <w:caps/>
      <w:color w:val="7E97AD" w:themeColor="accent1"/>
      <w:sz w:val="64"/>
    </w:rPr>
  </w:style>
  <w:style w:type="character" w:customStyle="1" w:styleId="SubtitleChar">
    <w:name w:val="Subtitle Char"/>
    <w:basedOn w:val="DefaultParagraphFont"/>
    <w:link w:val="Subtitle"/>
    <w:uiPriority w:val="19"/>
    <w:rPr>
      <w:rFonts w:asciiTheme="majorHAnsi" w:eastAsiaTheme="majorEastAsia" w:hAnsiTheme="majorHAnsi" w:cstheme="majorBidi"/>
      <w:caps/>
      <w:color w:val="7E97AD" w:themeColor="accent1"/>
      <w:kern w:val="20"/>
      <w:sz w:val="64"/>
    </w:rPr>
  </w:style>
  <w:style w:type="character" w:styleId="SubtleEmphasis">
    <w:name w:val="Subtle Emphasis"/>
    <w:basedOn w:val="DefaultParagraphFont"/>
    <w:uiPriority w:val="19"/>
    <w:semiHidden/>
    <w:unhideWhenUsed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semiHidden/>
    <w:unhideWhenUsed/>
    <w:rPr>
      <w:smallCaps/>
      <w:color w:val="CC8E60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line="30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line="30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line="30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line="30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line="30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line="30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9"/>
    <w:unhideWhenUsed/>
    <w:qFormat/>
    <w:pPr>
      <w:pBdr>
        <w:top w:val="single" w:sz="4" w:space="10" w:color="7E97AD" w:themeColor="accent1"/>
        <w:left w:val="single" w:sz="4" w:space="5" w:color="7E97AD" w:themeColor="accent1"/>
        <w:bottom w:val="single" w:sz="4" w:space="10" w:color="7E97AD" w:themeColor="accent1"/>
        <w:right w:val="single" w:sz="4" w:space="5" w:color="7E97AD" w:themeColor="accent1"/>
      </w:pBdr>
      <w:shd w:val="clear" w:color="auto" w:fill="7E97AD" w:themeFill="accent1"/>
      <w:spacing w:before="240" w:after="240" w:line="1200" w:lineRule="exact"/>
      <w:ind w:left="115" w:right="115"/>
    </w:pPr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9"/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:shd w:val="clear" w:color="auto" w:fill="7E97AD" w:themeFill="accent1"/>
      <w14:ligatures w14:val="standardContextual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9090"/>
      </w:tabs>
      <w:spacing w:after="100"/>
    </w:pPr>
    <w:rPr>
      <w:noProof/>
      <w:color w:val="7F7F7F" w:themeColor="text1" w:themeTint="80"/>
      <w:sz w:val="22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customStyle="1" w:styleId="TableHeading">
    <w:name w:val="Table Heading"/>
    <w:basedOn w:val="Normal"/>
    <w:uiPriority w:val="1"/>
    <w:qFormat/>
    <w:pPr>
      <w:keepNext/>
      <w:pBdr>
        <w:top w:val="single" w:sz="4" w:space="1" w:color="7E97AD" w:themeColor="accent1"/>
        <w:left w:val="single" w:sz="4" w:space="6" w:color="7E97AD" w:themeColor="accent1"/>
        <w:bottom w:val="single" w:sz="4" w:space="1" w:color="7E97AD" w:themeColor="accent1"/>
        <w:right w:val="single" w:sz="4" w:space="6" w:color="7E97AD" w:themeColor="accent1"/>
      </w:pBdr>
      <w:shd w:val="clear" w:color="auto" w:fill="7E97AD" w:themeFill="accent1"/>
      <w:spacing w:before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1252"/>
      </w:tabs>
      <w:spacing w:before="60" w:after="60" w:line="240" w:lineRule="auto"/>
      <w:ind w:left="144" w:right="144"/>
    </w:pPr>
  </w:style>
  <w:style w:type="table" w:customStyle="1" w:styleId="FinancialTable">
    <w:name w:val="Financial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numbering" w:customStyle="1" w:styleId="AnnualReport">
    <w:name w:val="Annual Report"/>
    <w:uiPriority w:val="99"/>
    <w:pPr>
      <w:numPr>
        <w:numId w:val="17"/>
      </w:numPr>
    </w:pPr>
  </w:style>
  <w:style w:type="paragraph" w:customStyle="1" w:styleId="Abstract">
    <w:name w:val="Abstract"/>
    <w:basedOn w:val="Normal"/>
    <w:uiPriority w:val="19"/>
    <w:qFormat/>
    <w:pPr>
      <w:spacing w:before="360" w:after="600"/>
      <w:ind w:left="144" w:right="144"/>
    </w:pPr>
    <w:rPr>
      <w:i/>
      <w:iCs/>
      <w:color w:val="7F7F7F" w:themeColor="text1" w:themeTint="80"/>
      <w:sz w:val="28"/>
    </w:rPr>
  </w:style>
  <w:style w:type="paragraph" w:customStyle="1" w:styleId="TableText">
    <w:name w:val="Table Text"/>
    <w:basedOn w:val="Normal"/>
    <w:uiPriority w:val="9"/>
    <w:qFormat/>
    <w:pPr>
      <w:spacing w:before="60" w:after="60" w:line="240" w:lineRule="auto"/>
      <w:ind w:left="144" w:right="144"/>
    </w:pPr>
  </w:style>
  <w:style w:type="paragraph" w:customStyle="1" w:styleId="TableReverseHeading">
    <w:name w:val="Table Reverse Heading"/>
    <w:basedOn w:val="Normal"/>
    <w:uiPriority w:val="9"/>
    <w:qFormat/>
    <w:pPr>
      <w:spacing w:after="4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HeaderShaded">
    <w:name w:val="Header Shaded"/>
    <w:basedOn w:val="Normal"/>
    <w:uiPriority w:val="19"/>
    <w:qFormat/>
    <w:pPr>
      <w:pBdr>
        <w:top w:val="single" w:sz="2" w:space="2" w:color="7E97AD" w:themeColor="accent1"/>
        <w:left w:val="single" w:sz="2" w:space="6" w:color="7E97AD" w:themeColor="accent1"/>
        <w:bottom w:val="single" w:sz="2" w:space="2" w:color="7E97AD" w:themeColor="accent1"/>
        <w:right w:val="single" w:sz="2" w:space="6" w:color="7E97AD" w:themeColor="accent1"/>
      </w:pBdr>
      <w:shd w:val="clear" w:color="auto" w:fill="7E97AD" w:themeFill="accent1"/>
      <w:spacing w:after="0" w:line="240" w:lineRule="auto"/>
      <w:ind w:left="-360" w:right="-360"/>
    </w:pPr>
    <w:rPr>
      <w:rFonts w:asciiTheme="majorHAnsi" w:eastAsiaTheme="majorEastAsia" w:hAnsiTheme="majorHAnsi" w:cstheme="majorBidi"/>
      <w:caps/>
      <w:color w:val="FFFFFF" w:themeColor="background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toolmania53-eng/Tool-mania.gi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port.dotx" TargetMode="External"/></Relationship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4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C57544-08A9-431D-B7E1-E223A81C4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B524DA-A575-46BB-8E6F-20F5F8EC39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TimelessReport.dotx</Template>
  <TotalTime>26</TotalTime>
  <Pages>4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Poutu D'arcy Clayton</dc:creator>
  <cp:keywords/>
  <cp:lastModifiedBy>Hiku Barry</cp:lastModifiedBy>
  <cp:revision>4</cp:revision>
  <cp:lastPrinted>2011-08-05T20:35:00Z</cp:lastPrinted>
  <dcterms:created xsi:type="dcterms:W3CDTF">2026-06-03T02:00:00Z</dcterms:created>
  <dcterms:modified xsi:type="dcterms:W3CDTF">2026-06-03T04:25:00Z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TC028350639991</vt:lpwstr>
  </property>
</Properties>
</file>